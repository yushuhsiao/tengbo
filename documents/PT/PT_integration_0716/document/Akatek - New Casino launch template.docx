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A95" w:rsidRPr="00C455BD" w:rsidRDefault="00163A95" w:rsidP="00FE29A6">
      <w:pPr>
        <w:pStyle w:val="Bodytext"/>
      </w:pPr>
    </w:p>
    <w:p w:rsidR="00163A95" w:rsidRDefault="00163A95" w:rsidP="00FE29A6">
      <w:pPr>
        <w:pStyle w:val="Bodytext"/>
      </w:pPr>
    </w:p>
    <w:p w:rsidR="00163A95" w:rsidRPr="00C455BD" w:rsidRDefault="00163A95" w:rsidP="00FE29A6">
      <w:pPr>
        <w:pStyle w:val="Bodytext"/>
      </w:pPr>
    </w:p>
    <w:p w:rsidR="00163A95" w:rsidRPr="00C455BD" w:rsidRDefault="00163A95" w:rsidP="00FE29A6">
      <w:pPr>
        <w:pStyle w:val="Bodytext"/>
      </w:pPr>
    </w:p>
    <w:p w:rsidR="00163A95" w:rsidRPr="00C455BD" w:rsidRDefault="00163A95" w:rsidP="00FE29A6">
      <w:pPr>
        <w:pStyle w:val="Bodytext"/>
      </w:pPr>
    </w:p>
    <w:tbl>
      <w:tblPr>
        <w:tblW w:w="0" w:type="auto"/>
        <w:tblLook w:val="01E0" w:firstRow="1" w:lastRow="1" w:firstColumn="1" w:lastColumn="1" w:noHBand="0" w:noVBand="0"/>
      </w:tblPr>
      <w:tblGrid>
        <w:gridCol w:w="9286"/>
      </w:tblGrid>
      <w:tr w:rsidR="00163A95" w:rsidRPr="003D755E">
        <w:trPr>
          <w:cantSplit/>
          <w:tblHeader/>
        </w:trPr>
        <w:tc>
          <w:tcPr>
            <w:tcW w:w="9286" w:type="dxa"/>
            <w:shd w:val="clear" w:color="auto" w:fill="E6E6E6"/>
          </w:tcPr>
          <w:p w:rsidR="00163A95" w:rsidRPr="001379CA" w:rsidRDefault="00163A95" w:rsidP="001379CA">
            <w:pPr>
              <w:pStyle w:val="CoverLine1"/>
            </w:pPr>
          </w:p>
          <w:p w:rsidR="00347F64" w:rsidRPr="00347F64" w:rsidRDefault="002536C9" w:rsidP="00347F64">
            <w:pPr>
              <w:pStyle w:val="CoverLine1"/>
            </w:pPr>
            <w:r>
              <w:t xml:space="preserve">Akatek </w:t>
            </w:r>
            <w:r w:rsidR="005C1ABA">
              <w:t>n</w:t>
            </w:r>
            <w:r w:rsidR="00DA5531">
              <w:t>ew Casino Launch T</w:t>
            </w:r>
            <w:r>
              <w:t>emplate</w:t>
            </w:r>
          </w:p>
          <w:p w:rsidR="00163A95" w:rsidRPr="00A96E11" w:rsidRDefault="004967D2" w:rsidP="00867626">
            <w:pPr>
              <w:pStyle w:val="CoverLine2"/>
              <w:jc w:val="right"/>
              <w:rPr>
                <w:sz w:val="20"/>
                <w:szCs w:val="20"/>
              </w:rPr>
            </w:pPr>
            <w:r>
              <w:rPr>
                <w:sz w:val="20"/>
                <w:szCs w:val="20"/>
              </w:rPr>
              <w:br/>
            </w:r>
            <w:r w:rsidR="00697F0D">
              <w:rPr>
                <w:sz w:val="20"/>
                <w:szCs w:val="20"/>
              </w:rPr>
              <w:t>Version 0.</w:t>
            </w:r>
            <w:r w:rsidR="007635BF">
              <w:rPr>
                <w:sz w:val="20"/>
                <w:szCs w:val="20"/>
              </w:rPr>
              <w:t>1</w:t>
            </w:r>
          </w:p>
        </w:tc>
      </w:tr>
    </w:tbl>
    <w:p w:rsidR="00163A95" w:rsidRDefault="00163A95" w:rsidP="00FE29A6">
      <w:pPr>
        <w:pStyle w:val="Bodytext"/>
      </w:pPr>
    </w:p>
    <w:p w:rsidR="00163A95" w:rsidRDefault="00163A95" w:rsidP="00FE29A6">
      <w:pPr>
        <w:pStyle w:val="Bodytext"/>
      </w:pPr>
    </w:p>
    <w:p w:rsidR="00163A95" w:rsidRDefault="00163A95" w:rsidP="00FE29A6">
      <w:pPr>
        <w:pStyle w:val="Bodytext"/>
      </w:pPr>
    </w:p>
    <w:p w:rsidR="00163A95" w:rsidRPr="00C455BD" w:rsidRDefault="00163A95" w:rsidP="00FE29A6">
      <w:pPr>
        <w:pStyle w:val="Bodytext"/>
      </w:pPr>
    </w:p>
    <w:p w:rsidR="00163A95" w:rsidRPr="00C455BD" w:rsidRDefault="00163A95" w:rsidP="00FE29A6">
      <w:pPr>
        <w:pStyle w:val="Bodytext"/>
      </w:pPr>
    </w:p>
    <w:p w:rsidR="00163A95" w:rsidRPr="00C455BD" w:rsidRDefault="0039466A" w:rsidP="007F0CA6">
      <w:pPr>
        <w:pStyle w:val="CoverDate"/>
      </w:pPr>
      <w:r>
        <w:t>04</w:t>
      </w:r>
      <w:r w:rsidR="00340955">
        <w:t xml:space="preserve"> /</w:t>
      </w:r>
      <w:r w:rsidR="00163A95">
        <w:t xml:space="preserve"> </w:t>
      </w:r>
      <w:r w:rsidR="007F0CA6">
        <w:t>201</w:t>
      </w:r>
      <w:r>
        <w:t>4</w:t>
      </w:r>
    </w:p>
    <w:p w:rsidR="00163A95" w:rsidRDefault="00163A95" w:rsidP="00FE29A6">
      <w:pPr>
        <w:pStyle w:val="Bodytext"/>
      </w:pPr>
    </w:p>
    <w:p w:rsidR="000E6954" w:rsidRDefault="000E6954" w:rsidP="00FE29A6">
      <w:pPr>
        <w:pStyle w:val="Bodytext"/>
      </w:pPr>
    </w:p>
    <w:p w:rsidR="000E6954" w:rsidRDefault="000E6954" w:rsidP="00FE29A6">
      <w:pPr>
        <w:pStyle w:val="Bodytext"/>
      </w:pPr>
    </w:p>
    <w:p w:rsidR="000E6954" w:rsidRDefault="000E6954" w:rsidP="00FE29A6">
      <w:pPr>
        <w:pStyle w:val="Bodytext"/>
      </w:pPr>
    </w:p>
    <w:p w:rsidR="000E6954" w:rsidRDefault="000E6954" w:rsidP="00FE29A6">
      <w:pPr>
        <w:pStyle w:val="Bodytext"/>
      </w:pPr>
    </w:p>
    <w:p w:rsidR="000E6954" w:rsidRDefault="000E6954" w:rsidP="00FE29A6">
      <w:pPr>
        <w:pStyle w:val="Bodytext"/>
      </w:pPr>
    </w:p>
    <w:p w:rsidR="004933EF" w:rsidRDefault="004933EF" w:rsidP="00FE29A6">
      <w:pPr>
        <w:pStyle w:val="Bodytext"/>
      </w:pPr>
    </w:p>
    <w:p w:rsidR="00472555" w:rsidRDefault="00472555" w:rsidP="00FE29A6">
      <w:pPr>
        <w:pStyle w:val="Bodytext"/>
      </w:pPr>
    </w:p>
    <w:p w:rsidR="008D1B9C" w:rsidRDefault="008D1B9C" w:rsidP="00E91CBC">
      <w:pPr>
        <w:pStyle w:val="Contents"/>
      </w:pPr>
    </w:p>
    <w:p w:rsidR="008D1B9C" w:rsidRDefault="008D1B9C" w:rsidP="00E91CBC">
      <w:pPr>
        <w:pStyle w:val="Contents"/>
      </w:pPr>
    </w:p>
    <w:p w:rsidR="00CE2E46" w:rsidRDefault="00CE2E46" w:rsidP="00CE2E46">
      <w:pPr>
        <w:pStyle w:val="Bodytext"/>
      </w:pPr>
    </w:p>
    <w:p w:rsidR="00EA4559" w:rsidRDefault="00EA4559">
      <w:pPr>
        <w:keepLines w:val="0"/>
        <w:widowControl/>
        <w:shd w:val="clear" w:color="auto" w:fill="auto"/>
        <w:spacing w:before="0" w:after="0"/>
      </w:pPr>
      <w:r>
        <w:br w:type="page"/>
      </w:r>
    </w:p>
    <w:p w:rsidR="00163A95" w:rsidRDefault="00163A95" w:rsidP="00E91CBC">
      <w:pPr>
        <w:pStyle w:val="Contents"/>
      </w:pPr>
      <w:r>
        <w:lastRenderedPageBreak/>
        <w:t>Table of Contents</w:t>
      </w:r>
    </w:p>
    <w:p w:rsidR="003922A0" w:rsidRDefault="009B598D">
      <w:pPr>
        <w:pStyle w:val="TOC2"/>
        <w:tabs>
          <w:tab w:val="right" w:leader="dot" w:pos="9060"/>
        </w:tabs>
        <w:rPr>
          <w:rFonts w:asciiTheme="minorHAnsi" w:eastAsiaTheme="minorEastAsia" w:hAnsiTheme="minorHAnsi" w:cstheme="minorBidi"/>
          <w:noProof/>
          <w:sz w:val="22"/>
          <w:szCs w:val="22"/>
          <w:lang w:val="en-PH" w:eastAsia="en-PH"/>
        </w:rPr>
      </w:pPr>
      <w:r>
        <w:rPr>
          <w:b/>
        </w:rPr>
        <w:fldChar w:fldCharType="begin"/>
      </w:r>
      <w:r w:rsidR="00163A95">
        <w:instrText xml:space="preserve"> TOC \o "1-3" \h \z \u </w:instrText>
      </w:r>
      <w:r>
        <w:rPr>
          <w:b/>
        </w:rPr>
        <w:fldChar w:fldCharType="separate"/>
      </w:r>
      <w:hyperlink w:anchor="_Toc384722703" w:history="1">
        <w:r w:rsidR="003922A0" w:rsidRPr="00204E46">
          <w:rPr>
            <w:rStyle w:val="Hyperlink"/>
            <w:noProof/>
          </w:rPr>
          <w:t>Purpose and Overview</w:t>
        </w:r>
        <w:r w:rsidR="003922A0">
          <w:rPr>
            <w:noProof/>
            <w:webHidden/>
          </w:rPr>
          <w:tab/>
        </w:r>
        <w:r w:rsidR="003922A0">
          <w:rPr>
            <w:noProof/>
            <w:webHidden/>
          </w:rPr>
          <w:fldChar w:fldCharType="begin"/>
        </w:r>
        <w:r w:rsidR="003922A0">
          <w:rPr>
            <w:noProof/>
            <w:webHidden/>
          </w:rPr>
          <w:instrText xml:space="preserve"> PAGEREF _Toc384722703 \h </w:instrText>
        </w:r>
        <w:r w:rsidR="003922A0">
          <w:rPr>
            <w:noProof/>
            <w:webHidden/>
          </w:rPr>
        </w:r>
        <w:r w:rsidR="003922A0">
          <w:rPr>
            <w:noProof/>
            <w:webHidden/>
          </w:rPr>
          <w:fldChar w:fldCharType="separate"/>
        </w:r>
        <w:r w:rsidR="003922A0">
          <w:rPr>
            <w:noProof/>
            <w:webHidden/>
          </w:rPr>
          <w:t>3</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04" w:history="1">
        <w:r w:rsidR="003922A0" w:rsidRPr="00204E46">
          <w:rPr>
            <w:rStyle w:val="Hyperlink"/>
            <w:noProof/>
          </w:rPr>
          <w:t>Document purpose</w:t>
        </w:r>
        <w:r w:rsidR="003922A0">
          <w:rPr>
            <w:noProof/>
            <w:webHidden/>
          </w:rPr>
          <w:tab/>
        </w:r>
        <w:r w:rsidR="003922A0">
          <w:rPr>
            <w:noProof/>
            <w:webHidden/>
          </w:rPr>
          <w:fldChar w:fldCharType="begin"/>
        </w:r>
        <w:r w:rsidR="003922A0">
          <w:rPr>
            <w:noProof/>
            <w:webHidden/>
          </w:rPr>
          <w:instrText xml:space="preserve"> PAGEREF _Toc384722704 \h </w:instrText>
        </w:r>
        <w:r w:rsidR="003922A0">
          <w:rPr>
            <w:noProof/>
            <w:webHidden/>
          </w:rPr>
        </w:r>
        <w:r w:rsidR="003922A0">
          <w:rPr>
            <w:noProof/>
            <w:webHidden/>
          </w:rPr>
          <w:fldChar w:fldCharType="separate"/>
        </w:r>
        <w:r w:rsidR="003922A0">
          <w:rPr>
            <w:noProof/>
            <w:webHidden/>
          </w:rPr>
          <w:t>3</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05" w:history="1">
        <w:r w:rsidR="003922A0" w:rsidRPr="00204E46">
          <w:rPr>
            <w:rStyle w:val="Hyperlink"/>
            <w:noProof/>
          </w:rPr>
          <w:t>Overview of topics</w:t>
        </w:r>
        <w:r w:rsidR="003922A0">
          <w:rPr>
            <w:noProof/>
            <w:webHidden/>
          </w:rPr>
          <w:tab/>
        </w:r>
        <w:r w:rsidR="003922A0">
          <w:rPr>
            <w:noProof/>
            <w:webHidden/>
          </w:rPr>
          <w:fldChar w:fldCharType="begin"/>
        </w:r>
        <w:r w:rsidR="003922A0">
          <w:rPr>
            <w:noProof/>
            <w:webHidden/>
          </w:rPr>
          <w:instrText xml:space="preserve"> PAGEREF _Toc384722705 \h </w:instrText>
        </w:r>
        <w:r w:rsidR="003922A0">
          <w:rPr>
            <w:noProof/>
            <w:webHidden/>
          </w:rPr>
        </w:r>
        <w:r w:rsidR="003922A0">
          <w:rPr>
            <w:noProof/>
            <w:webHidden/>
          </w:rPr>
          <w:fldChar w:fldCharType="separate"/>
        </w:r>
        <w:r w:rsidR="003922A0">
          <w:rPr>
            <w:noProof/>
            <w:webHidden/>
          </w:rPr>
          <w:t>3</w:t>
        </w:r>
        <w:r w:rsidR="003922A0">
          <w:rPr>
            <w:noProof/>
            <w:webHidden/>
          </w:rPr>
          <w:fldChar w:fldCharType="end"/>
        </w:r>
      </w:hyperlink>
    </w:p>
    <w:p w:rsidR="003922A0" w:rsidRDefault="00181CA7">
      <w:pPr>
        <w:pStyle w:val="TOC2"/>
        <w:tabs>
          <w:tab w:val="right" w:leader="dot" w:pos="9060"/>
        </w:tabs>
        <w:rPr>
          <w:rFonts w:asciiTheme="minorHAnsi" w:eastAsiaTheme="minorEastAsia" w:hAnsiTheme="minorHAnsi" w:cstheme="minorBidi"/>
          <w:noProof/>
          <w:sz w:val="22"/>
          <w:szCs w:val="22"/>
          <w:lang w:val="en-PH" w:eastAsia="en-PH"/>
        </w:rPr>
      </w:pPr>
      <w:hyperlink w:anchor="_Toc384722706" w:history="1">
        <w:r w:rsidR="003922A0" w:rsidRPr="00204E46">
          <w:rPr>
            <w:rStyle w:val="Hyperlink"/>
            <w:noProof/>
          </w:rPr>
          <w:t>Contact details, integration servers and websites</w:t>
        </w:r>
        <w:r w:rsidR="003922A0">
          <w:rPr>
            <w:noProof/>
            <w:webHidden/>
          </w:rPr>
          <w:tab/>
        </w:r>
        <w:r w:rsidR="003922A0">
          <w:rPr>
            <w:noProof/>
            <w:webHidden/>
          </w:rPr>
          <w:fldChar w:fldCharType="begin"/>
        </w:r>
        <w:r w:rsidR="003922A0">
          <w:rPr>
            <w:noProof/>
            <w:webHidden/>
          </w:rPr>
          <w:instrText xml:space="preserve"> PAGEREF _Toc384722706 \h </w:instrText>
        </w:r>
        <w:r w:rsidR="003922A0">
          <w:rPr>
            <w:noProof/>
            <w:webHidden/>
          </w:rPr>
        </w:r>
        <w:r w:rsidR="003922A0">
          <w:rPr>
            <w:noProof/>
            <w:webHidden/>
          </w:rPr>
          <w:fldChar w:fldCharType="separate"/>
        </w:r>
        <w:r w:rsidR="003922A0">
          <w:rPr>
            <w:noProof/>
            <w:webHidden/>
          </w:rPr>
          <w:t>4</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07" w:history="1">
        <w:r w:rsidR="003922A0" w:rsidRPr="00204E46">
          <w:rPr>
            <w:rStyle w:val="Hyperlink"/>
            <w:noProof/>
          </w:rPr>
          <w:t>Contact details form</w:t>
        </w:r>
        <w:r w:rsidR="003922A0">
          <w:rPr>
            <w:noProof/>
            <w:webHidden/>
          </w:rPr>
          <w:tab/>
        </w:r>
        <w:r w:rsidR="003922A0">
          <w:rPr>
            <w:noProof/>
            <w:webHidden/>
          </w:rPr>
          <w:fldChar w:fldCharType="begin"/>
        </w:r>
        <w:r w:rsidR="003922A0">
          <w:rPr>
            <w:noProof/>
            <w:webHidden/>
          </w:rPr>
          <w:instrText xml:space="preserve"> PAGEREF _Toc384722707 \h </w:instrText>
        </w:r>
        <w:r w:rsidR="003922A0">
          <w:rPr>
            <w:noProof/>
            <w:webHidden/>
          </w:rPr>
        </w:r>
        <w:r w:rsidR="003922A0">
          <w:rPr>
            <w:noProof/>
            <w:webHidden/>
          </w:rPr>
          <w:fldChar w:fldCharType="separate"/>
        </w:r>
        <w:r w:rsidR="003922A0">
          <w:rPr>
            <w:noProof/>
            <w:webHidden/>
          </w:rPr>
          <w:t>4</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08" w:history="1">
        <w:r w:rsidR="003922A0" w:rsidRPr="00204E46">
          <w:rPr>
            <w:rStyle w:val="Hyperlink"/>
            <w:noProof/>
          </w:rPr>
          <w:t>Customer integration system details</w:t>
        </w:r>
        <w:r w:rsidR="003922A0">
          <w:rPr>
            <w:noProof/>
            <w:webHidden/>
          </w:rPr>
          <w:tab/>
        </w:r>
        <w:r w:rsidR="003922A0">
          <w:rPr>
            <w:noProof/>
            <w:webHidden/>
          </w:rPr>
          <w:fldChar w:fldCharType="begin"/>
        </w:r>
        <w:r w:rsidR="003922A0">
          <w:rPr>
            <w:noProof/>
            <w:webHidden/>
          </w:rPr>
          <w:instrText xml:space="preserve"> PAGEREF _Toc384722708 \h </w:instrText>
        </w:r>
        <w:r w:rsidR="003922A0">
          <w:rPr>
            <w:noProof/>
            <w:webHidden/>
          </w:rPr>
        </w:r>
        <w:r w:rsidR="003922A0">
          <w:rPr>
            <w:noProof/>
            <w:webHidden/>
          </w:rPr>
          <w:fldChar w:fldCharType="separate"/>
        </w:r>
        <w:r w:rsidR="003922A0">
          <w:rPr>
            <w:noProof/>
            <w:webHidden/>
          </w:rPr>
          <w:t>4</w:t>
        </w:r>
        <w:r w:rsidR="003922A0">
          <w:rPr>
            <w:noProof/>
            <w:webHidden/>
          </w:rPr>
          <w:fldChar w:fldCharType="end"/>
        </w:r>
      </w:hyperlink>
    </w:p>
    <w:p w:rsidR="003922A0" w:rsidRDefault="00181CA7">
      <w:pPr>
        <w:pStyle w:val="TOC2"/>
        <w:tabs>
          <w:tab w:val="right" w:leader="dot" w:pos="9060"/>
        </w:tabs>
        <w:rPr>
          <w:rFonts w:asciiTheme="minorHAnsi" w:eastAsiaTheme="minorEastAsia" w:hAnsiTheme="minorHAnsi" w:cstheme="minorBidi"/>
          <w:noProof/>
          <w:sz w:val="22"/>
          <w:szCs w:val="22"/>
          <w:lang w:val="en-PH" w:eastAsia="en-PH"/>
        </w:rPr>
      </w:pPr>
      <w:hyperlink w:anchor="_Toc384722709" w:history="1">
        <w:r w:rsidR="003922A0" w:rsidRPr="00204E46">
          <w:rPr>
            <w:rStyle w:val="Hyperlink"/>
            <w:noProof/>
          </w:rPr>
          <w:t>Client graphics and customization</w:t>
        </w:r>
        <w:r w:rsidR="003922A0">
          <w:rPr>
            <w:noProof/>
            <w:webHidden/>
          </w:rPr>
          <w:tab/>
        </w:r>
        <w:r w:rsidR="003922A0">
          <w:rPr>
            <w:noProof/>
            <w:webHidden/>
          </w:rPr>
          <w:fldChar w:fldCharType="begin"/>
        </w:r>
        <w:r w:rsidR="003922A0">
          <w:rPr>
            <w:noProof/>
            <w:webHidden/>
          </w:rPr>
          <w:instrText xml:space="preserve"> PAGEREF _Toc384722709 \h </w:instrText>
        </w:r>
        <w:r w:rsidR="003922A0">
          <w:rPr>
            <w:noProof/>
            <w:webHidden/>
          </w:rPr>
        </w:r>
        <w:r w:rsidR="003922A0">
          <w:rPr>
            <w:noProof/>
            <w:webHidden/>
          </w:rPr>
          <w:fldChar w:fldCharType="separate"/>
        </w:r>
        <w:r w:rsidR="003922A0">
          <w:rPr>
            <w:noProof/>
            <w:webHidden/>
          </w:rPr>
          <w:t>5</w:t>
        </w:r>
        <w:r w:rsidR="003922A0">
          <w:rPr>
            <w:noProof/>
            <w:webHidden/>
          </w:rPr>
          <w:fldChar w:fldCharType="end"/>
        </w:r>
      </w:hyperlink>
    </w:p>
    <w:p w:rsidR="003922A0" w:rsidRDefault="00181CA7">
      <w:pPr>
        <w:pStyle w:val="TOC2"/>
        <w:tabs>
          <w:tab w:val="right" w:leader="dot" w:pos="9060"/>
        </w:tabs>
        <w:rPr>
          <w:rFonts w:asciiTheme="minorHAnsi" w:eastAsiaTheme="minorEastAsia" w:hAnsiTheme="minorHAnsi" w:cstheme="minorBidi"/>
          <w:noProof/>
          <w:sz w:val="22"/>
          <w:szCs w:val="22"/>
          <w:lang w:val="en-PH" w:eastAsia="en-PH"/>
        </w:rPr>
      </w:pPr>
      <w:hyperlink w:anchor="_Toc384722710" w:history="1">
        <w:r w:rsidR="003922A0" w:rsidRPr="00204E46">
          <w:rPr>
            <w:rStyle w:val="Hyperlink"/>
            <w:noProof/>
          </w:rPr>
          <w:t>Integration and reporting functions</w:t>
        </w:r>
        <w:r w:rsidR="003922A0">
          <w:rPr>
            <w:noProof/>
            <w:webHidden/>
          </w:rPr>
          <w:tab/>
        </w:r>
        <w:r w:rsidR="003922A0">
          <w:rPr>
            <w:noProof/>
            <w:webHidden/>
          </w:rPr>
          <w:fldChar w:fldCharType="begin"/>
        </w:r>
        <w:r w:rsidR="003922A0">
          <w:rPr>
            <w:noProof/>
            <w:webHidden/>
          </w:rPr>
          <w:instrText xml:space="preserve"> PAGEREF _Toc384722710 \h </w:instrText>
        </w:r>
        <w:r w:rsidR="003922A0">
          <w:rPr>
            <w:noProof/>
            <w:webHidden/>
          </w:rPr>
        </w:r>
        <w:r w:rsidR="003922A0">
          <w:rPr>
            <w:noProof/>
            <w:webHidden/>
          </w:rPr>
          <w:fldChar w:fldCharType="separate"/>
        </w:r>
        <w:r w:rsidR="003922A0">
          <w:rPr>
            <w:noProof/>
            <w:webHidden/>
          </w:rPr>
          <w:t>8</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11" w:history="1">
        <w:r w:rsidR="003922A0" w:rsidRPr="00204E46">
          <w:rPr>
            <w:rStyle w:val="Hyperlink"/>
            <w:noProof/>
          </w:rPr>
          <w:t>Integration API</w:t>
        </w:r>
        <w:r w:rsidR="003922A0">
          <w:rPr>
            <w:noProof/>
            <w:webHidden/>
          </w:rPr>
          <w:tab/>
        </w:r>
        <w:r w:rsidR="003922A0">
          <w:rPr>
            <w:noProof/>
            <w:webHidden/>
          </w:rPr>
          <w:fldChar w:fldCharType="begin"/>
        </w:r>
        <w:r w:rsidR="003922A0">
          <w:rPr>
            <w:noProof/>
            <w:webHidden/>
          </w:rPr>
          <w:instrText xml:space="preserve"> PAGEREF _Toc384722711 \h </w:instrText>
        </w:r>
        <w:r w:rsidR="003922A0">
          <w:rPr>
            <w:noProof/>
            <w:webHidden/>
          </w:rPr>
        </w:r>
        <w:r w:rsidR="003922A0">
          <w:rPr>
            <w:noProof/>
            <w:webHidden/>
          </w:rPr>
          <w:fldChar w:fldCharType="separate"/>
        </w:r>
        <w:r w:rsidR="003922A0">
          <w:rPr>
            <w:noProof/>
            <w:webHidden/>
          </w:rPr>
          <w:t>8</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12" w:history="1">
        <w:r w:rsidR="003922A0" w:rsidRPr="00204E46">
          <w:rPr>
            <w:rStyle w:val="Hyperlink"/>
            <w:noProof/>
          </w:rPr>
          <w:t>Kiosk management system access details</w:t>
        </w:r>
        <w:r w:rsidR="003922A0">
          <w:rPr>
            <w:noProof/>
            <w:webHidden/>
          </w:rPr>
          <w:tab/>
        </w:r>
        <w:r w:rsidR="003922A0">
          <w:rPr>
            <w:noProof/>
            <w:webHidden/>
          </w:rPr>
          <w:fldChar w:fldCharType="begin"/>
        </w:r>
        <w:r w:rsidR="003922A0">
          <w:rPr>
            <w:noProof/>
            <w:webHidden/>
          </w:rPr>
          <w:instrText xml:space="preserve"> PAGEREF _Toc384722712 \h </w:instrText>
        </w:r>
        <w:r w:rsidR="003922A0">
          <w:rPr>
            <w:noProof/>
            <w:webHidden/>
          </w:rPr>
        </w:r>
        <w:r w:rsidR="003922A0">
          <w:rPr>
            <w:noProof/>
            <w:webHidden/>
          </w:rPr>
          <w:fldChar w:fldCharType="separate"/>
        </w:r>
        <w:r w:rsidR="003922A0">
          <w:rPr>
            <w:noProof/>
            <w:webHidden/>
          </w:rPr>
          <w:t>8</w:t>
        </w:r>
        <w:r w:rsidR="003922A0">
          <w:rPr>
            <w:noProof/>
            <w:webHidden/>
          </w:rPr>
          <w:fldChar w:fldCharType="end"/>
        </w:r>
      </w:hyperlink>
    </w:p>
    <w:p w:rsidR="003922A0" w:rsidRDefault="00181CA7">
      <w:pPr>
        <w:pStyle w:val="TOC2"/>
        <w:tabs>
          <w:tab w:val="right" w:leader="dot" w:pos="9060"/>
        </w:tabs>
        <w:rPr>
          <w:rFonts w:asciiTheme="minorHAnsi" w:eastAsiaTheme="minorEastAsia" w:hAnsiTheme="minorHAnsi" w:cstheme="minorBidi"/>
          <w:noProof/>
          <w:sz w:val="22"/>
          <w:szCs w:val="22"/>
          <w:lang w:val="en-PH" w:eastAsia="en-PH"/>
        </w:rPr>
      </w:pPr>
      <w:hyperlink w:anchor="_Toc384722713" w:history="1">
        <w:r w:rsidR="003922A0" w:rsidRPr="00204E46">
          <w:rPr>
            <w:rStyle w:val="Hyperlink"/>
            <w:noProof/>
          </w:rPr>
          <w:t>Kiosk management system</w:t>
        </w:r>
        <w:r w:rsidR="003922A0">
          <w:rPr>
            <w:noProof/>
            <w:webHidden/>
          </w:rPr>
          <w:tab/>
        </w:r>
        <w:r w:rsidR="003922A0">
          <w:rPr>
            <w:noProof/>
            <w:webHidden/>
          </w:rPr>
          <w:fldChar w:fldCharType="begin"/>
        </w:r>
        <w:r w:rsidR="003922A0">
          <w:rPr>
            <w:noProof/>
            <w:webHidden/>
          </w:rPr>
          <w:instrText xml:space="preserve"> PAGEREF _Toc384722713 \h </w:instrText>
        </w:r>
        <w:r w:rsidR="003922A0">
          <w:rPr>
            <w:noProof/>
            <w:webHidden/>
          </w:rPr>
        </w:r>
        <w:r w:rsidR="003922A0">
          <w:rPr>
            <w:noProof/>
            <w:webHidden/>
          </w:rPr>
          <w:fldChar w:fldCharType="separate"/>
        </w:r>
        <w:r w:rsidR="003922A0">
          <w:rPr>
            <w:noProof/>
            <w:webHidden/>
          </w:rPr>
          <w:t>9</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14" w:history="1">
        <w:r w:rsidR="003922A0" w:rsidRPr="00204E46">
          <w:rPr>
            <w:rStyle w:val="Hyperlink"/>
            <w:noProof/>
          </w:rPr>
          <w:t>Top Level Entity</w:t>
        </w:r>
        <w:r w:rsidR="003922A0">
          <w:rPr>
            <w:noProof/>
            <w:webHidden/>
          </w:rPr>
          <w:tab/>
        </w:r>
        <w:r w:rsidR="003922A0">
          <w:rPr>
            <w:noProof/>
            <w:webHidden/>
          </w:rPr>
          <w:fldChar w:fldCharType="begin"/>
        </w:r>
        <w:r w:rsidR="003922A0">
          <w:rPr>
            <w:noProof/>
            <w:webHidden/>
          </w:rPr>
          <w:instrText xml:space="preserve"> PAGEREF _Toc384722714 \h </w:instrText>
        </w:r>
        <w:r w:rsidR="003922A0">
          <w:rPr>
            <w:noProof/>
            <w:webHidden/>
          </w:rPr>
        </w:r>
        <w:r w:rsidR="003922A0">
          <w:rPr>
            <w:noProof/>
            <w:webHidden/>
          </w:rPr>
          <w:fldChar w:fldCharType="separate"/>
        </w:r>
        <w:r w:rsidR="003922A0">
          <w:rPr>
            <w:noProof/>
            <w:webHidden/>
          </w:rPr>
          <w:t>10</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15" w:history="1">
        <w:r w:rsidR="003922A0" w:rsidRPr="00204E46">
          <w:rPr>
            <w:rStyle w:val="Hyperlink"/>
            <w:noProof/>
          </w:rPr>
          <w:t>Top Level Admin</w:t>
        </w:r>
        <w:r w:rsidR="003922A0">
          <w:rPr>
            <w:noProof/>
            <w:webHidden/>
          </w:rPr>
          <w:tab/>
        </w:r>
        <w:r w:rsidR="003922A0">
          <w:rPr>
            <w:noProof/>
            <w:webHidden/>
          </w:rPr>
          <w:fldChar w:fldCharType="begin"/>
        </w:r>
        <w:r w:rsidR="003922A0">
          <w:rPr>
            <w:noProof/>
            <w:webHidden/>
          </w:rPr>
          <w:instrText xml:space="preserve"> PAGEREF _Toc384722715 \h </w:instrText>
        </w:r>
        <w:r w:rsidR="003922A0">
          <w:rPr>
            <w:noProof/>
            <w:webHidden/>
          </w:rPr>
        </w:r>
        <w:r w:rsidR="003922A0">
          <w:rPr>
            <w:noProof/>
            <w:webHidden/>
          </w:rPr>
          <w:fldChar w:fldCharType="separate"/>
        </w:r>
        <w:r w:rsidR="003922A0">
          <w:rPr>
            <w:noProof/>
            <w:webHidden/>
          </w:rPr>
          <w:t>10</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16" w:history="1">
        <w:r w:rsidR="003922A0" w:rsidRPr="00204E46">
          <w:rPr>
            <w:rStyle w:val="Hyperlink"/>
            <w:noProof/>
          </w:rPr>
          <w:t>Business Structures Entity</w:t>
        </w:r>
        <w:r w:rsidR="003922A0">
          <w:rPr>
            <w:noProof/>
            <w:webHidden/>
          </w:rPr>
          <w:tab/>
        </w:r>
        <w:r w:rsidR="003922A0">
          <w:rPr>
            <w:noProof/>
            <w:webHidden/>
          </w:rPr>
          <w:fldChar w:fldCharType="begin"/>
        </w:r>
        <w:r w:rsidR="003922A0">
          <w:rPr>
            <w:noProof/>
            <w:webHidden/>
          </w:rPr>
          <w:instrText xml:space="preserve"> PAGEREF _Toc384722716 \h </w:instrText>
        </w:r>
        <w:r w:rsidR="003922A0">
          <w:rPr>
            <w:noProof/>
            <w:webHidden/>
          </w:rPr>
        </w:r>
        <w:r w:rsidR="003922A0">
          <w:rPr>
            <w:noProof/>
            <w:webHidden/>
          </w:rPr>
          <w:fldChar w:fldCharType="separate"/>
        </w:r>
        <w:r w:rsidR="003922A0">
          <w:rPr>
            <w:noProof/>
            <w:webHidden/>
          </w:rPr>
          <w:t>10</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17" w:history="1">
        <w:r w:rsidR="003922A0" w:rsidRPr="00204E46">
          <w:rPr>
            <w:rStyle w:val="Hyperlink"/>
            <w:noProof/>
          </w:rPr>
          <w:t>Business Structure</w:t>
        </w:r>
        <w:r w:rsidR="003922A0">
          <w:rPr>
            <w:noProof/>
            <w:webHidden/>
          </w:rPr>
          <w:tab/>
        </w:r>
        <w:r w:rsidR="003922A0">
          <w:rPr>
            <w:noProof/>
            <w:webHidden/>
          </w:rPr>
          <w:fldChar w:fldCharType="begin"/>
        </w:r>
        <w:r w:rsidR="003922A0">
          <w:rPr>
            <w:noProof/>
            <w:webHidden/>
          </w:rPr>
          <w:instrText xml:space="preserve"> PAGEREF _Toc384722717 \h </w:instrText>
        </w:r>
        <w:r w:rsidR="003922A0">
          <w:rPr>
            <w:noProof/>
            <w:webHidden/>
          </w:rPr>
        </w:r>
        <w:r w:rsidR="003922A0">
          <w:rPr>
            <w:noProof/>
            <w:webHidden/>
          </w:rPr>
          <w:fldChar w:fldCharType="separate"/>
        </w:r>
        <w:r w:rsidR="003922A0">
          <w:rPr>
            <w:noProof/>
            <w:webHidden/>
          </w:rPr>
          <w:t>10</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18" w:history="1">
        <w:r w:rsidR="003922A0" w:rsidRPr="00204E46">
          <w:rPr>
            <w:rStyle w:val="Hyperlink"/>
            <w:noProof/>
          </w:rPr>
          <w:t>Kiosk admin</w:t>
        </w:r>
        <w:r w:rsidR="003922A0">
          <w:rPr>
            <w:noProof/>
            <w:webHidden/>
          </w:rPr>
          <w:tab/>
        </w:r>
        <w:r w:rsidR="003922A0">
          <w:rPr>
            <w:noProof/>
            <w:webHidden/>
          </w:rPr>
          <w:fldChar w:fldCharType="begin"/>
        </w:r>
        <w:r w:rsidR="003922A0">
          <w:rPr>
            <w:noProof/>
            <w:webHidden/>
          </w:rPr>
          <w:instrText xml:space="preserve"> PAGEREF _Toc384722718 \h </w:instrText>
        </w:r>
        <w:r w:rsidR="003922A0">
          <w:rPr>
            <w:noProof/>
            <w:webHidden/>
          </w:rPr>
        </w:r>
        <w:r w:rsidR="003922A0">
          <w:rPr>
            <w:noProof/>
            <w:webHidden/>
          </w:rPr>
          <w:fldChar w:fldCharType="separate"/>
        </w:r>
        <w:r w:rsidR="003922A0">
          <w:rPr>
            <w:noProof/>
            <w:webHidden/>
          </w:rPr>
          <w:t>10</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19" w:history="1">
        <w:r w:rsidR="003922A0" w:rsidRPr="00204E46">
          <w:rPr>
            <w:rStyle w:val="Hyperlink"/>
            <w:noProof/>
          </w:rPr>
          <w:t>Kiosk</w:t>
        </w:r>
        <w:r w:rsidR="003922A0">
          <w:rPr>
            <w:noProof/>
            <w:webHidden/>
          </w:rPr>
          <w:tab/>
        </w:r>
        <w:r w:rsidR="003922A0">
          <w:rPr>
            <w:noProof/>
            <w:webHidden/>
          </w:rPr>
          <w:fldChar w:fldCharType="begin"/>
        </w:r>
        <w:r w:rsidR="003922A0">
          <w:rPr>
            <w:noProof/>
            <w:webHidden/>
          </w:rPr>
          <w:instrText xml:space="preserve"> PAGEREF _Toc384722719 \h </w:instrText>
        </w:r>
        <w:r w:rsidR="003922A0">
          <w:rPr>
            <w:noProof/>
            <w:webHidden/>
          </w:rPr>
        </w:r>
        <w:r w:rsidR="003922A0">
          <w:rPr>
            <w:noProof/>
            <w:webHidden/>
          </w:rPr>
          <w:fldChar w:fldCharType="separate"/>
        </w:r>
        <w:r w:rsidR="003922A0">
          <w:rPr>
            <w:noProof/>
            <w:webHidden/>
          </w:rPr>
          <w:t>10</w:t>
        </w:r>
        <w:r w:rsidR="003922A0">
          <w:rPr>
            <w:noProof/>
            <w:webHidden/>
          </w:rPr>
          <w:fldChar w:fldCharType="end"/>
        </w:r>
      </w:hyperlink>
    </w:p>
    <w:p w:rsidR="003922A0" w:rsidRDefault="00181CA7">
      <w:pPr>
        <w:pStyle w:val="TOC2"/>
        <w:tabs>
          <w:tab w:val="right" w:leader="dot" w:pos="9060"/>
        </w:tabs>
        <w:rPr>
          <w:rFonts w:asciiTheme="minorHAnsi" w:eastAsiaTheme="minorEastAsia" w:hAnsiTheme="minorHAnsi" w:cstheme="minorBidi"/>
          <w:noProof/>
          <w:sz w:val="22"/>
          <w:szCs w:val="22"/>
          <w:lang w:val="en-PH" w:eastAsia="en-PH"/>
        </w:rPr>
      </w:pPr>
      <w:hyperlink w:anchor="_Toc384722720" w:history="1">
        <w:r w:rsidR="003922A0" w:rsidRPr="00204E46">
          <w:rPr>
            <w:rStyle w:val="Hyperlink"/>
            <w:noProof/>
          </w:rPr>
          <w:t>Player data synchronization</w:t>
        </w:r>
        <w:r w:rsidR="003922A0">
          <w:rPr>
            <w:noProof/>
            <w:webHidden/>
          </w:rPr>
          <w:tab/>
        </w:r>
        <w:r w:rsidR="003922A0">
          <w:rPr>
            <w:noProof/>
            <w:webHidden/>
          </w:rPr>
          <w:fldChar w:fldCharType="begin"/>
        </w:r>
        <w:r w:rsidR="003922A0">
          <w:rPr>
            <w:noProof/>
            <w:webHidden/>
          </w:rPr>
          <w:instrText xml:space="preserve"> PAGEREF _Toc384722720 \h </w:instrText>
        </w:r>
        <w:r w:rsidR="003922A0">
          <w:rPr>
            <w:noProof/>
            <w:webHidden/>
          </w:rPr>
        </w:r>
        <w:r w:rsidR="003922A0">
          <w:rPr>
            <w:noProof/>
            <w:webHidden/>
          </w:rPr>
          <w:fldChar w:fldCharType="separate"/>
        </w:r>
        <w:r w:rsidR="003922A0">
          <w:rPr>
            <w:noProof/>
            <w:webHidden/>
          </w:rPr>
          <w:t>11</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21" w:history="1">
        <w:r w:rsidR="003922A0" w:rsidRPr="00204E46">
          <w:rPr>
            <w:rStyle w:val="Hyperlink"/>
            <w:noProof/>
          </w:rPr>
          <w:t>Creating a new Player account</w:t>
        </w:r>
        <w:r w:rsidR="003922A0">
          <w:rPr>
            <w:noProof/>
            <w:webHidden/>
          </w:rPr>
          <w:tab/>
        </w:r>
        <w:r w:rsidR="003922A0">
          <w:rPr>
            <w:noProof/>
            <w:webHidden/>
          </w:rPr>
          <w:fldChar w:fldCharType="begin"/>
        </w:r>
        <w:r w:rsidR="003922A0">
          <w:rPr>
            <w:noProof/>
            <w:webHidden/>
          </w:rPr>
          <w:instrText xml:space="preserve"> PAGEREF _Toc384722721 \h </w:instrText>
        </w:r>
        <w:r w:rsidR="003922A0">
          <w:rPr>
            <w:noProof/>
            <w:webHidden/>
          </w:rPr>
        </w:r>
        <w:r w:rsidR="003922A0">
          <w:rPr>
            <w:noProof/>
            <w:webHidden/>
          </w:rPr>
          <w:fldChar w:fldCharType="separate"/>
        </w:r>
        <w:r w:rsidR="003922A0">
          <w:rPr>
            <w:noProof/>
            <w:webHidden/>
          </w:rPr>
          <w:t>11</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22" w:history="1">
        <w:r w:rsidR="003922A0" w:rsidRPr="00204E46">
          <w:rPr>
            <w:rStyle w:val="Hyperlink"/>
            <w:noProof/>
          </w:rPr>
          <w:t>Reading account information</w:t>
        </w:r>
        <w:r w:rsidR="003922A0">
          <w:rPr>
            <w:noProof/>
            <w:webHidden/>
          </w:rPr>
          <w:tab/>
        </w:r>
        <w:r w:rsidR="003922A0">
          <w:rPr>
            <w:noProof/>
            <w:webHidden/>
          </w:rPr>
          <w:fldChar w:fldCharType="begin"/>
        </w:r>
        <w:r w:rsidR="003922A0">
          <w:rPr>
            <w:noProof/>
            <w:webHidden/>
          </w:rPr>
          <w:instrText xml:space="preserve"> PAGEREF _Toc384722722 \h </w:instrText>
        </w:r>
        <w:r w:rsidR="003922A0">
          <w:rPr>
            <w:noProof/>
            <w:webHidden/>
          </w:rPr>
        </w:r>
        <w:r w:rsidR="003922A0">
          <w:rPr>
            <w:noProof/>
            <w:webHidden/>
          </w:rPr>
          <w:fldChar w:fldCharType="separate"/>
        </w:r>
        <w:r w:rsidR="003922A0">
          <w:rPr>
            <w:noProof/>
            <w:webHidden/>
          </w:rPr>
          <w:t>13</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23" w:history="1">
        <w:r w:rsidR="003922A0" w:rsidRPr="00204E46">
          <w:rPr>
            <w:rStyle w:val="Hyperlink"/>
            <w:noProof/>
          </w:rPr>
          <w:t>Changing account information</w:t>
        </w:r>
        <w:r w:rsidR="003922A0">
          <w:rPr>
            <w:noProof/>
            <w:webHidden/>
          </w:rPr>
          <w:tab/>
        </w:r>
        <w:r w:rsidR="003922A0">
          <w:rPr>
            <w:noProof/>
            <w:webHidden/>
          </w:rPr>
          <w:fldChar w:fldCharType="begin"/>
        </w:r>
        <w:r w:rsidR="003922A0">
          <w:rPr>
            <w:noProof/>
            <w:webHidden/>
          </w:rPr>
          <w:instrText xml:space="preserve"> PAGEREF _Toc384722723 \h </w:instrText>
        </w:r>
        <w:r w:rsidR="003922A0">
          <w:rPr>
            <w:noProof/>
            <w:webHidden/>
          </w:rPr>
        </w:r>
        <w:r w:rsidR="003922A0">
          <w:rPr>
            <w:noProof/>
            <w:webHidden/>
          </w:rPr>
          <w:fldChar w:fldCharType="separate"/>
        </w:r>
        <w:r w:rsidR="003922A0">
          <w:rPr>
            <w:noProof/>
            <w:webHidden/>
          </w:rPr>
          <w:t>14</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24" w:history="1">
        <w:r w:rsidR="003922A0" w:rsidRPr="00204E46">
          <w:rPr>
            <w:rStyle w:val="Hyperlink"/>
            <w:noProof/>
          </w:rPr>
          <w:t>Checking if player is online or has existing session</w:t>
        </w:r>
        <w:r w:rsidR="003922A0">
          <w:rPr>
            <w:noProof/>
            <w:webHidden/>
          </w:rPr>
          <w:tab/>
        </w:r>
        <w:r w:rsidR="003922A0">
          <w:rPr>
            <w:noProof/>
            <w:webHidden/>
          </w:rPr>
          <w:fldChar w:fldCharType="begin"/>
        </w:r>
        <w:r w:rsidR="003922A0">
          <w:rPr>
            <w:noProof/>
            <w:webHidden/>
          </w:rPr>
          <w:instrText xml:space="preserve"> PAGEREF _Toc384722724 \h </w:instrText>
        </w:r>
        <w:r w:rsidR="003922A0">
          <w:rPr>
            <w:noProof/>
            <w:webHidden/>
          </w:rPr>
        </w:r>
        <w:r w:rsidR="003922A0">
          <w:rPr>
            <w:noProof/>
            <w:webHidden/>
          </w:rPr>
          <w:fldChar w:fldCharType="separate"/>
        </w:r>
        <w:r w:rsidR="003922A0">
          <w:rPr>
            <w:noProof/>
            <w:webHidden/>
          </w:rPr>
          <w:t>15</w:t>
        </w:r>
        <w:r w:rsidR="003922A0">
          <w:rPr>
            <w:noProof/>
            <w:webHidden/>
          </w:rPr>
          <w:fldChar w:fldCharType="end"/>
        </w:r>
      </w:hyperlink>
    </w:p>
    <w:p w:rsidR="003922A0" w:rsidRDefault="00181CA7">
      <w:pPr>
        <w:pStyle w:val="TOC2"/>
        <w:tabs>
          <w:tab w:val="right" w:leader="dot" w:pos="9060"/>
        </w:tabs>
        <w:rPr>
          <w:rFonts w:asciiTheme="minorHAnsi" w:eastAsiaTheme="minorEastAsia" w:hAnsiTheme="minorHAnsi" w:cstheme="minorBidi"/>
          <w:noProof/>
          <w:sz w:val="22"/>
          <w:szCs w:val="22"/>
          <w:lang w:val="en-PH" w:eastAsia="en-PH"/>
        </w:rPr>
      </w:pPr>
      <w:hyperlink w:anchor="_Toc384722725" w:history="1">
        <w:r w:rsidR="003922A0" w:rsidRPr="00204E46">
          <w:rPr>
            <w:rStyle w:val="Hyperlink"/>
            <w:noProof/>
          </w:rPr>
          <w:t>Casino chips transfer</w:t>
        </w:r>
        <w:r w:rsidR="003922A0">
          <w:rPr>
            <w:noProof/>
            <w:webHidden/>
          </w:rPr>
          <w:tab/>
        </w:r>
        <w:r w:rsidR="003922A0">
          <w:rPr>
            <w:noProof/>
            <w:webHidden/>
          </w:rPr>
          <w:fldChar w:fldCharType="begin"/>
        </w:r>
        <w:r w:rsidR="003922A0">
          <w:rPr>
            <w:noProof/>
            <w:webHidden/>
          </w:rPr>
          <w:instrText xml:space="preserve"> PAGEREF _Toc384722725 \h </w:instrText>
        </w:r>
        <w:r w:rsidR="003922A0">
          <w:rPr>
            <w:noProof/>
            <w:webHidden/>
          </w:rPr>
        </w:r>
        <w:r w:rsidR="003922A0">
          <w:rPr>
            <w:noProof/>
            <w:webHidden/>
          </w:rPr>
          <w:fldChar w:fldCharType="separate"/>
        </w:r>
        <w:r w:rsidR="003922A0">
          <w:rPr>
            <w:noProof/>
            <w:webHidden/>
          </w:rPr>
          <w:t>16</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26" w:history="1">
        <w:r w:rsidR="003922A0" w:rsidRPr="00204E46">
          <w:rPr>
            <w:rStyle w:val="Hyperlink"/>
            <w:noProof/>
          </w:rPr>
          <w:t>Transferring chips into a player account</w:t>
        </w:r>
        <w:r w:rsidR="003922A0">
          <w:rPr>
            <w:noProof/>
            <w:webHidden/>
          </w:rPr>
          <w:tab/>
        </w:r>
        <w:r w:rsidR="003922A0">
          <w:rPr>
            <w:noProof/>
            <w:webHidden/>
          </w:rPr>
          <w:fldChar w:fldCharType="begin"/>
        </w:r>
        <w:r w:rsidR="003922A0">
          <w:rPr>
            <w:noProof/>
            <w:webHidden/>
          </w:rPr>
          <w:instrText xml:space="preserve"> PAGEREF _Toc384722726 \h </w:instrText>
        </w:r>
        <w:r w:rsidR="003922A0">
          <w:rPr>
            <w:noProof/>
            <w:webHidden/>
          </w:rPr>
        </w:r>
        <w:r w:rsidR="003922A0">
          <w:rPr>
            <w:noProof/>
            <w:webHidden/>
          </w:rPr>
          <w:fldChar w:fldCharType="separate"/>
        </w:r>
        <w:r w:rsidR="003922A0">
          <w:rPr>
            <w:noProof/>
            <w:webHidden/>
          </w:rPr>
          <w:t>16</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27" w:history="1">
        <w:r w:rsidR="003922A0" w:rsidRPr="00204E46">
          <w:rPr>
            <w:rStyle w:val="Hyperlink"/>
            <w:noProof/>
          </w:rPr>
          <w:t>Transferring chips out of a player account</w:t>
        </w:r>
        <w:r w:rsidR="003922A0">
          <w:rPr>
            <w:noProof/>
            <w:webHidden/>
          </w:rPr>
          <w:tab/>
        </w:r>
        <w:r w:rsidR="003922A0">
          <w:rPr>
            <w:noProof/>
            <w:webHidden/>
          </w:rPr>
          <w:fldChar w:fldCharType="begin"/>
        </w:r>
        <w:r w:rsidR="003922A0">
          <w:rPr>
            <w:noProof/>
            <w:webHidden/>
          </w:rPr>
          <w:instrText xml:space="preserve"> PAGEREF _Toc384722727 \h </w:instrText>
        </w:r>
        <w:r w:rsidR="003922A0">
          <w:rPr>
            <w:noProof/>
            <w:webHidden/>
          </w:rPr>
        </w:r>
        <w:r w:rsidR="003922A0">
          <w:rPr>
            <w:noProof/>
            <w:webHidden/>
          </w:rPr>
          <w:fldChar w:fldCharType="separate"/>
        </w:r>
        <w:r w:rsidR="003922A0">
          <w:rPr>
            <w:noProof/>
            <w:webHidden/>
          </w:rPr>
          <w:t>18</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28" w:history="1">
        <w:r w:rsidR="003922A0" w:rsidRPr="00204E46">
          <w:rPr>
            <w:rStyle w:val="Hyperlink"/>
            <w:noProof/>
          </w:rPr>
          <w:t>Check transaction status</w:t>
        </w:r>
        <w:r w:rsidR="003922A0">
          <w:rPr>
            <w:noProof/>
            <w:webHidden/>
          </w:rPr>
          <w:tab/>
        </w:r>
        <w:r w:rsidR="003922A0">
          <w:rPr>
            <w:noProof/>
            <w:webHidden/>
          </w:rPr>
          <w:fldChar w:fldCharType="begin"/>
        </w:r>
        <w:r w:rsidR="003922A0">
          <w:rPr>
            <w:noProof/>
            <w:webHidden/>
          </w:rPr>
          <w:instrText xml:space="preserve"> PAGEREF _Toc384722728 \h </w:instrText>
        </w:r>
        <w:r w:rsidR="003922A0">
          <w:rPr>
            <w:noProof/>
            <w:webHidden/>
          </w:rPr>
        </w:r>
        <w:r w:rsidR="003922A0">
          <w:rPr>
            <w:noProof/>
            <w:webHidden/>
          </w:rPr>
          <w:fldChar w:fldCharType="separate"/>
        </w:r>
        <w:r w:rsidR="003922A0">
          <w:rPr>
            <w:noProof/>
            <w:webHidden/>
          </w:rPr>
          <w:t>20</w:t>
        </w:r>
        <w:r w:rsidR="003922A0">
          <w:rPr>
            <w:noProof/>
            <w:webHidden/>
          </w:rPr>
          <w:fldChar w:fldCharType="end"/>
        </w:r>
      </w:hyperlink>
    </w:p>
    <w:p w:rsidR="003922A0" w:rsidRDefault="00181CA7">
      <w:pPr>
        <w:pStyle w:val="TOC2"/>
        <w:tabs>
          <w:tab w:val="right" w:leader="dot" w:pos="9060"/>
        </w:tabs>
        <w:rPr>
          <w:rFonts w:asciiTheme="minorHAnsi" w:eastAsiaTheme="minorEastAsia" w:hAnsiTheme="minorHAnsi" w:cstheme="minorBidi"/>
          <w:noProof/>
          <w:sz w:val="22"/>
          <w:szCs w:val="22"/>
          <w:lang w:val="en-PH" w:eastAsia="en-PH"/>
        </w:rPr>
      </w:pPr>
      <w:hyperlink w:anchor="_Toc384722729" w:history="1">
        <w:r w:rsidR="003922A0" w:rsidRPr="00204E46">
          <w:rPr>
            <w:rStyle w:val="Hyperlink"/>
            <w:noProof/>
          </w:rPr>
          <w:t>Reporting API functions</w:t>
        </w:r>
        <w:r w:rsidR="003922A0">
          <w:rPr>
            <w:noProof/>
            <w:webHidden/>
          </w:rPr>
          <w:tab/>
        </w:r>
        <w:r w:rsidR="003922A0">
          <w:rPr>
            <w:noProof/>
            <w:webHidden/>
          </w:rPr>
          <w:fldChar w:fldCharType="begin"/>
        </w:r>
        <w:r w:rsidR="003922A0">
          <w:rPr>
            <w:noProof/>
            <w:webHidden/>
          </w:rPr>
          <w:instrText xml:space="preserve"> PAGEREF _Toc384722729 \h </w:instrText>
        </w:r>
        <w:r w:rsidR="003922A0">
          <w:rPr>
            <w:noProof/>
            <w:webHidden/>
          </w:rPr>
        </w:r>
        <w:r w:rsidR="003922A0">
          <w:rPr>
            <w:noProof/>
            <w:webHidden/>
          </w:rPr>
          <w:fldChar w:fldCharType="separate"/>
        </w:r>
        <w:r w:rsidR="003922A0">
          <w:rPr>
            <w:noProof/>
            <w:webHidden/>
          </w:rPr>
          <w:t>21</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30" w:history="1">
        <w:r w:rsidR="003922A0" w:rsidRPr="00204E46">
          <w:rPr>
            <w:rStyle w:val="Hyperlink"/>
            <w:noProof/>
          </w:rPr>
          <w:t>Get all custom reports</w:t>
        </w:r>
        <w:r w:rsidR="003922A0">
          <w:rPr>
            <w:noProof/>
            <w:webHidden/>
          </w:rPr>
          <w:tab/>
        </w:r>
        <w:r w:rsidR="003922A0">
          <w:rPr>
            <w:noProof/>
            <w:webHidden/>
          </w:rPr>
          <w:fldChar w:fldCharType="begin"/>
        </w:r>
        <w:r w:rsidR="003922A0">
          <w:rPr>
            <w:noProof/>
            <w:webHidden/>
          </w:rPr>
          <w:instrText xml:space="preserve"> PAGEREF _Toc384722730 \h </w:instrText>
        </w:r>
        <w:r w:rsidR="003922A0">
          <w:rPr>
            <w:noProof/>
            <w:webHidden/>
          </w:rPr>
        </w:r>
        <w:r w:rsidR="003922A0">
          <w:rPr>
            <w:noProof/>
            <w:webHidden/>
          </w:rPr>
          <w:fldChar w:fldCharType="separate"/>
        </w:r>
        <w:r w:rsidR="003922A0">
          <w:rPr>
            <w:noProof/>
            <w:webHidden/>
          </w:rPr>
          <w:t>21</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31" w:history="1">
        <w:r w:rsidR="003922A0" w:rsidRPr="00204E46">
          <w:rPr>
            <w:rStyle w:val="Hyperlink"/>
            <w:noProof/>
          </w:rPr>
          <w:t>Get report form</w:t>
        </w:r>
        <w:r w:rsidR="003922A0">
          <w:rPr>
            <w:noProof/>
            <w:webHidden/>
          </w:rPr>
          <w:tab/>
        </w:r>
        <w:r w:rsidR="003922A0">
          <w:rPr>
            <w:noProof/>
            <w:webHidden/>
          </w:rPr>
          <w:fldChar w:fldCharType="begin"/>
        </w:r>
        <w:r w:rsidR="003922A0">
          <w:rPr>
            <w:noProof/>
            <w:webHidden/>
          </w:rPr>
          <w:instrText xml:space="preserve"> PAGEREF _Toc384722731 \h </w:instrText>
        </w:r>
        <w:r w:rsidR="003922A0">
          <w:rPr>
            <w:noProof/>
            <w:webHidden/>
          </w:rPr>
        </w:r>
        <w:r w:rsidR="003922A0">
          <w:rPr>
            <w:noProof/>
            <w:webHidden/>
          </w:rPr>
          <w:fldChar w:fldCharType="separate"/>
        </w:r>
        <w:r w:rsidR="003922A0">
          <w:rPr>
            <w:noProof/>
            <w:webHidden/>
          </w:rPr>
          <w:t>21</w:t>
        </w:r>
        <w:r w:rsidR="003922A0">
          <w:rPr>
            <w:noProof/>
            <w:webHidden/>
          </w:rPr>
          <w:fldChar w:fldCharType="end"/>
        </w:r>
      </w:hyperlink>
    </w:p>
    <w:p w:rsidR="003922A0" w:rsidRDefault="00181CA7">
      <w:pPr>
        <w:pStyle w:val="TOC2"/>
        <w:tabs>
          <w:tab w:val="right" w:leader="dot" w:pos="9060"/>
        </w:tabs>
        <w:rPr>
          <w:rFonts w:asciiTheme="minorHAnsi" w:eastAsiaTheme="minorEastAsia" w:hAnsiTheme="minorHAnsi" w:cstheme="minorBidi"/>
          <w:noProof/>
          <w:sz w:val="22"/>
          <w:szCs w:val="22"/>
          <w:lang w:val="en-PH" w:eastAsia="en-PH"/>
        </w:rPr>
      </w:pPr>
      <w:hyperlink w:anchor="_Toc384722732" w:history="1">
        <w:r w:rsidR="003922A0" w:rsidRPr="00204E46">
          <w:rPr>
            <w:rStyle w:val="Hyperlink"/>
            <w:noProof/>
          </w:rPr>
          <w:t>Kiosk API reports</w:t>
        </w:r>
        <w:r w:rsidR="003922A0">
          <w:rPr>
            <w:noProof/>
            <w:webHidden/>
          </w:rPr>
          <w:tab/>
        </w:r>
        <w:r w:rsidR="003922A0">
          <w:rPr>
            <w:noProof/>
            <w:webHidden/>
          </w:rPr>
          <w:fldChar w:fldCharType="begin"/>
        </w:r>
        <w:r w:rsidR="003922A0">
          <w:rPr>
            <w:noProof/>
            <w:webHidden/>
          </w:rPr>
          <w:instrText xml:space="preserve"> PAGEREF _Toc384722732 \h </w:instrText>
        </w:r>
        <w:r w:rsidR="003922A0">
          <w:rPr>
            <w:noProof/>
            <w:webHidden/>
          </w:rPr>
        </w:r>
        <w:r w:rsidR="003922A0">
          <w:rPr>
            <w:noProof/>
            <w:webHidden/>
          </w:rPr>
          <w:fldChar w:fldCharType="separate"/>
        </w:r>
        <w:r w:rsidR="003922A0">
          <w:rPr>
            <w:noProof/>
            <w:webHidden/>
          </w:rPr>
          <w:t>22</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33" w:history="1">
        <w:r w:rsidR="003922A0" w:rsidRPr="00204E46">
          <w:rPr>
            <w:rStyle w:val="Hyperlink"/>
            <w:noProof/>
          </w:rPr>
          <w:t>KioskAdmin</w:t>
        </w:r>
        <w:r w:rsidR="003922A0">
          <w:rPr>
            <w:noProof/>
            <w:webHidden/>
          </w:rPr>
          <w:tab/>
        </w:r>
        <w:r w:rsidR="003922A0">
          <w:rPr>
            <w:noProof/>
            <w:webHidden/>
          </w:rPr>
          <w:fldChar w:fldCharType="begin"/>
        </w:r>
        <w:r w:rsidR="003922A0">
          <w:rPr>
            <w:noProof/>
            <w:webHidden/>
          </w:rPr>
          <w:instrText xml:space="preserve"> PAGEREF _Toc384722733 \h </w:instrText>
        </w:r>
        <w:r w:rsidR="003922A0">
          <w:rPr>
            <w:noProof/>
            <w:webHidden/>
          </w:rPr>
        </w:r>
        <w:r w:rsidR="003922A0">
          <w:rPr>
            <w:noProof/>
            <w:webHidden/>
          </w:rPr>
          <w:fldChar w:fldCharType="separate"/>
        </w:r>
        <w:r w:rsidR="003922A0">
          <w:rPr>
            <w:noProof/>
            <w:webHidden/>
          </w:rPr>
          <w:t>22</w:t>
        </w:r>
        <w:r w:rsidR="003922A0">
          <w:rPr>
            <w:noProof/>
            <w:webHidden/>
          </w:rPr>
          <w:fldChar w:fldCharType="end"/>
        </w:r>
      </w:hyperlink>
    </w:p>
    <w:p w:rsidR="003922A0" w:rsidRDefault="00181CA7">
      <w:pPr>
        <w:pStyle w:val="TOC3"/>
        <w:tabs>
          <w:tab w:val="right" w:leader="dot" w:pos="9060"/>
        </w:tabs>
        <w:rPr>
          <w:rFonts w:asciiTheme="minorHAnsi" w:eastAsiaTheme="minorEastAsia" w:hAnsiTheme="minorHAnsi" w:cstheme="minorBidi"/>
          <w:noProof/>
          <w:sz w:val="22"/>
          <w:szCs w:val="22"/>
          <w:lang w:val="en-PH" w:eastAsia="en-PH"/>
        </w:rPr>
      </w:pPr>
      <w:hyperlink w:anchor="_Toc384722734" w:history="1">
        <w:r w:rsidR="003922A0" w:rsidRPr="00204E46">
          <w:rPr>
            <w:rStyle w:val="Hyperlink"/>
            <w:noProof/>
          </w:rPr>
          <w:t>KioskTransaction</w:t>
        </w:r>
        <w:r w:rsidR="003922A0">
          <w:rPr>
            <w:noProof/>
            <w:webHidden/>
          </w:rPr>
          <w:tab/>
        </w:r>
        <w:r w:rsidR="003922A0">
          <w:rPr>
            <w:noProof/>
            <w:webHidden/>
          </w:rPr>
          <w:fldChar w:fldCharType="begin"/>
        </w:r>
        <w:r w:rsidR="003922A0">
          <w:rPr>
            <w:noProof/>
            <w:webHidden/>
          </w:rPr>
          <w:instrText xml:space="preserve"> PAGEREF _Toc384722734 \h </w:instrText>
        </w:r>
        <w:r w:rsidR="003922A0">
          <w:rPr>
            <w:noProof/>
            <w:webHidden/>
          </w:rPr>
        </w:r>
        <w:r w:rsidR="003922A0">
          <w:rPr>
            <w:noProof/>
            <w:webHidden/>
          </w:rPr>
          <w:fldChar w:fldCharType="separate"/>
        </w:r>
        <w:r w:rsidR="003922A0">
          <w:rPr>
            <w:noProof/>
            <w:webHidden/>
          </w:rPr>
          <w:t>22</w:t>
        </w:r>
        <w:r w:rsidR="003922A0">
          <w:rPr>
            <w:noProof/>
            <w:webHidden/>
          </w:rPr>
          <w:fldChar w:fldCharType="end"/>
        </w:r>
      </w:hyperlink>
    </w:p>
    <w:p w:rsidR="003922A0" w:rsidRDefault="00181CA7">
      <w:pPr>
        <w:pStyle w:val="TOC2"/>
        <w:tabs>
          <w:tab w:val="right" w:leader="dot" w:pos="9060"/>
        </w:tabs>
        <w:rPr>
          <w:rFonts w:asciiTheme="minorHAnsi" w:eastAsiaTheme="minorEastAsia" w:hAnsiTheme="minorHAnsi" w:cstheme="minorBidi"/>
          <w:noProof/>
          <w:sz w:val="22"/>
          <w:szCs w:val="22"/>
          <w:lang w:val="en-PH" w:eastAsia="en-PH"/>
        </w:rPr>
      </w:pPr>
      <w:hyperlink w:anchor="_Toc384722735" w:history="1">
        <w:r w:rsidR="003922A0" w:rsidRPr="00204E46">
          <w:rPr>
            <w:rStyle w:val="Hyperlink"/>
            <w:noProof/>
          </w:rPr>
          <w:t>Document summary</w:t>
        </w:r>
        <w:r w:rsidR="003922A0">
          <w:rPr>
            <w:noProof/>
            <w:webHidden/>
          </w:rPr>
          <w:tab/>
        </w:r>
        <w:r w:rsidR="003922A0">
          <w:rPr>
            <w:noProof/>
            <w:webHidden/>
          </w:rPr>
          <w:fldChar w:fldCharType="begin"/>
        </w:r>
        <w:r w:rsidR="003922A0">
          <w:rPr>
            <w:noProof/>
            <w:webHidden/>
          </w:rPr>
          <w:instrText xml:space="preserve"> PAGEREF _Toc384722735 \h </w:instrText>
        </w:r>
        <w:r w:rsidR="003922A0">
          <w:rPr>
            <w:noProof/>
            <w:webHidden/>
          </w:rPr>
        </w:r>
        <w:r w:rsidR="003922A0">
          <w:rPr>
            <w:noProof/>
            <w:webHidden/>
          </w:rPr>
          <w:fldChar w:fldCharType="separate"/>
        </w:r>
        <w:r w:rsidR="003922A0">
          <w:rPr>
            <w:noProof/>
            <w:webHidden/>
          </w:rPr>
          <w:t>23</w:t>
        </w:r>
        <w:r w:rsidR="003922A0">
          <w:rPr>
            <w:noProof/>
            <w:webHidden/>
          </w:rPr>
          <w:fldChar w:fldCharType="end"/>
        </w:r>
      </w:hyperlink>
    </w:p>
    <w:p w:rsidR="0039047F" w:rsidRDefault="009B598D">
      <w:r>
        <w:fldChar w:fldCharType="end"/>
      </w:r>
    </w:p>
    <w:p w:rsidR="00340955" w:rsidRDefault="00340955" w:rsidP="00714E22">
      <w:pPr>
        <w:pStyle w:val="Heading2"/>
      </w:pPr>
      <w:bookmarkStart w:id="0" w:name="_Toc384722703"/>
      <w:r>
        <w:lastRenderedPageBreak/>
        <w:t>Purpose</w:t>
      </w:r>
      <w:r w:rsidR="00320A3F">
        <w:t xml:space="preserve"> and </w:t>
      </w:r>
      <w:r w:rsidR="00D5308C">
        <w:t>O</w:t>
      </w:r>
      <w:r w:rsidR="00320A3F">
        <w:t>verview</w:t>
      </w:r>
      <w:bookmarkEnd w:id="0"/>
    </w:p>
    <w:p w:rsidR="00320A3F" w:rsidRDefault="002E40F8" w:rsidP="00595791">
      <w:pPr>
        <w:pStyle w:val="Heading3"/>
      </w:pPr>
      <w:bookmarkStart w:id="1" w:name="_Toc384722704"/>
      <w:r>
        <w:t>Document p</w:t>
      </w:r>
      <w:r w:rsidR="00320A3F">
        <w:t>urpose</w:t>
      </w:r>
      <w:bookmarkEnd w:id="1"/>
    </w:p>
    <w:p w:rsidR="00320A3F" w:rsidRDefault="00340955" w:rsidP="00420239">
      <w:pPr>
        <w:jc w:val="both"/>
      </w:pPr>
      <w:r>
        <w:t>The purpose o</w:t>
      </w:r>
      <w:r w:rsidR="00E97624">
        <w:t xml:space="preserve">f this document is to </w:t>
      </w:r>
      <w:r w:rsidR="0034701D">
        <w:t>describe the launch process and required information for any new Casino brand.</w:t>
      </w:r>
    </w:p>
    <w:p w:rsidR="00320A3F" w:rsidRDefault="00320A3F" w:rsidP="00595791">
      <w:pPr>
        <w:pStyle w:val="Heading3"/>
      </w:pPr>
      <w:bookmarkStart w:id="2" w:name="_Toc384722705"/>
      <w:r>
        <w:t>Overview</w:t>
      </w:r>
      <w:r w:rsidR="002E40F8">
        <w:t xml:space="preserve"> of topics</w:t>
      </w:r>
      <w:bookmarkEnd w:id="2"/>
    </w:p>
    <w:p w:rsidR="007503A8" w:rsidRDefault="00AD6259" w:rsidP="00A20F15">
      <w:r>
        <w:t xml:space="preserve">This document will cover the below </w:t>
      </w:r>
      <w:r w:rsidR="00386DDC">
        <w:t>topics</w:t>
      </w:r>
      <w:r>
        <w:t>:</w:t>
      </w:r>
    </w:p>
    <w:p w:rsidR="005A73CB" w:rsidRDefault="008F2871" w:rsidP="008F2871">
      <w:pPr>
        <w:pStyle w:val="ListParagraph"/>
        <w:numPr>
          <w:ilvl w:val="0"/>
          <w:numId w:val="21"/>
        </w:numPr>
        <w:rPr>
          <w:bCs/>
        </w:rPr>
      </w:pPr>
      <w:r w:rsidRPr="008F2871">
        <w:rPr>
          <w:bCs/>
        </w:rPr>
        <w:t>Contact details, integration servers and websites</w:t>
      </w:r>
    </w:p>
    <w:p w:rsidR="00736CF4" w:rsidRDefault="00736CF4" w:rsidP="008F2871">
      <w:pPr>
        <w:pStyle w:val="ListParagraph"/>
        <w:numPr>
          <w:ilvl w:val="0"/>
          <w:numId w:val="21"/>
        </w:numPr>
        <w:rPr>
          <w:bCs/>
        </w:rPr>
      </w:pPr>
      <w:r>
        <w:rPr>
          <w:bCs/>
        </w:rPr>
        <w:t>Client graphics and customization</w:t>
      </w:r>
    </w:p>
    <w:p w:rsidR="00C51F83" w:rsidRPr="005A73CB" w:rsidRDefault="00DA41C5" w:rsidP="008F2871">
      <w:pPr>
        <w:pStyle w:val="ListParagraph"/>
        <w:numPr>
          <w:ilvl w:val="0"/>
          <w:numId w:val="21"/>
        </w:numPr>
        <w:rPr>
          <w:bCs/>
        </w:rPr>
      </w:pPr>
      <w:r>
        <w:rPr>
          <w:bCs/>
        </w:rPr>
        <w:t>Integration API and process flow</w:t>
      </w:r>
    </w:p>
    <w:p w:rsidR="007503A8" w:rsidRPr="00DC1A2C" w:rsidRDefault="006B4CD3" w:rsidP="007503A8">
      <w:pPr>
        <w:pStyle w:val="ListParagraph"/>
        <w:numPr>
          <w:ilvl w:val="0"/>
          <w:numId w:val="21"/>
        </w:numPr>
        <w:rPr>
          <w:b/>
          <w:bCs/>
        </w:rPr>
      </w:pPr>
      <w:r>
        <w:t>Game limits and VIP levels</w:t>
      </w:r>
    </w:p>
    <w:p w:rsidR="00F655A9" w:rsidRPr="009B39E1" w:rsidRDefault="0081378A" w:rsidP="007503A8">
      <w:pPr>
        <w:pStyle w:val="ListParagraph"/>
        <w:numPr>
          <w:ilvl w:val="0"/>
          <w:numId w:val="21"/>
        </w:numPr>
        <w:rPr>
          <w:b/>
          <w:bCs/>
        </w:rPr>
      </w:pPr>
      <w:r>
        <w:t>Additional documents</w:t>
      </w:r>
    </w:p>
    <w:p w:rsidR="009B39E1" w:rsidRDefault="009B39E1">
      <w:pPr>
        <w:keepLines w:val="0"/>
        <w:widowControl/>
        <w:shd w:val="clear" w:color="auto" w:fill="auto"/>
        <w:spacing w:before="0" w:after="0"/>
        <w:rPr>
          <w:b/>
          <w:bCs/>
        </w:rPr>
      </w:pPr>
      <w:r>
        <w:rPr>
          <w:b/>
          <w:bCs/>
        </w:rPr>
        <w:br w:type="page"/>
      </w:r>
    </w:p>
    <w:p w:rsidR="00C61971" w:rsidRDefault="00703C13" w:rsidP="00C61971">
      <w:pPr>
        <w:pStyle w:val="Heading2"/>
      </w:pPr>
      <w:bookmarkStart w:id="3" w:name="_Toc384722706"/>
      <w:r>
        <w:lastRenderedPageBreak/>
        <w:t>Contact</w:t>
      </w:r>
      <w:r w:rsidR="003038EE" w:rsidRPr="003038EE">
        <w:t xml:space="preserve"> details, integ</w:t>
      </w:r>
      <w:r w:rsidR="00EE69EE">
        <w:t>ration servers and websites</w:t>
      </w:r>
      <w:bookmarkEnd w:id="3"/>
    </w:p>
    <w:p w:rsidR="00EB3070" w:rsidRDefault="00660D66" w:rsidP="00EB3070">
      <w:pPr>
        <w:pStyle w:val="Heading3"/>
      </w:pPr>
      <w:bookmarkStart w:id="4" w:name="_Toc384722707"/>
      <w:r>
        <w:t>Contact</w:t>
      </w:r>
      <w:r w:rsidR="00EB3070">
        <w:t xml:space="preserve"> details form</w:t>
      </w:r>
      <w:bookmarkEnd w:id="4"/>
    </w:p>
    <w:p w:rsidR="006D2B09" w:rsidRPr="006D2B09" w:rsidRDefault="008F5DD1" w:rsidP="004747C9">
      <w:pPr>
        <w:jc w:val="both"/>
      </w:pPr>
      <w:r>
        <w:t xml:space="preserve">In order </w:t>
      </w:r>
      <w:r w:rsidR="006B6939">
        <w:t>for us to serve you better please fill in the</w:t>
      </w:r>
      <w:r>
        <w:t xml:space="preserve"> below contact details form.</w:t>
      </w:r>
    </w:p>
    <w:tbl>
      <w:tblPr>
        <w:tblStyle w:val="TableGrid"/>
        <w:tblW w:w="0" w:type="auto"/>
        <w:tblLook w:val="04A0" w:firstRow="1" w:lastRow="0" w:firstColumn="1" w:lastColumn="0" w:noHBand="0" w:noVBand="1"/>
      </w:tblPr>
      <w:tblGrid>
        <w:gridCol w:w="1499"/>
        <w:gridCol w:w="2520"/>
        <w:gridCol w:w="1459"/>
        <w:gridCol w:w="2997"/>
      </w:tblGrid>
      <w:tr w:rsidR="00D67CA7" w:rsidTr="00D67CA7">
        <w:tc>
          <w:tcPr>
            <w:tcW w:w="1499" w:type="dxa"/>
          </w:tcPr>
          <w:p w:rsidR="00D67CA7" w:rsidRDefault="00D67CA7" w:rsidP="00D67CA7">
            <w:pPr>
              <w:pStyle w:val="Bodytext"/>
            </w:pPr>
            <w:r>
              <w:t>Name</w:t>
            </w:r>
          </w:p>
        </w:tc>
        <w:tc>
          <w:tcPr>
            <w:tcW w:w="2520" w:type="dxa"/>
          </w:tcPr>
          <w:p w:rsidR="00D67CA7" w:rsidRDefault="00D67CA7" w:rsidP="00D67CA7">
            <w:pPr>
              <w:pStyle w:val="Bodytext"/>
            </w:pPr>
            <w:r>
              <w:t>E-mail</w:t>
            </w:r>
          </w:p>
        </w:tc>
        <w:tc>
          <w:tcPr>
            <w:tcW w:w="1459" w:type="dxa"/>
          </w:tcPr>
          <w:p w:rsidR="00D67CA7" w:rsidRDefault="00D67CA7" w:rsidP="00D67CA7">
            <w:pPr>
              <w:pStyle w:val="Bodytext"/>
            </w:pPr>
            <w:r>
              <w:t>Skype</w:t>
            </w:r>
          </w:p>
        </w:tc>
        <w:tc>
          <w:tcPr>
            <w:tcW w:w="2997" w:type="dxa"/>
          </w:tcPr>
          <w:p w:rsidR="00D67CA7" w:rsidRDefault="00D67CA7" w:rsidP="008F5DD1">
            <w:pPr>
              <w:pStyle w:val="Bodytext"/>
            </w:pPr>
            <w:r>
              <w:t>Position/Role</w:t>
            </w:r>
          </w:p>
        </w:tc>
      </w:tr>
      <w:tr w:rsidR="00AE6381" w:rsidTr="00D67CA7">
        <w:tc>
          <w:tcPr>
            <w:tcW w:w="1499" w:type="dxa"/>
          </w:tcPr>
          <w:p w:rsidR="00AE6381" w:rsidRPr="00DA5531" w:rsidRDefault="006A798D" w:rsidP="00D67CA7">
            <w:pPr>
              <w:pStyle w:val="Bodytext"/>
              <w:rPr>
                <w:highlight w:val="lightGray"/>
              </w:rPr>
            </w:pPr>
            <w:r w:rsidRPr="00DA5531">
              <w:rPr>
                <w:highlight w:val="lightGray"/>
              </w:rPr>
              <w:t>Support</w:t>
            </w:r>
          </w:p>
        </w:tc>
        <w:tc>
          <w:tcPr>
            <w:tcW w:w="2520" w:type="dxa"/>
          </w:tcPr>
          <w:p w:rsidR="00AE6381" w:rsidRPr="00DA5531" w:rsidRDefault="006A798D" w:rsidP="00D67CA7">
            <w:pPr>
              <w:pStyle w:val="Bodytext"/>
              <w:rPr>
                <w:highlight w:val="lightGray"/>
              </w:rPr>
            </w:pPr>
            <w:r w:rsidRPr="00DA5531">
              <w:rPr>
                <w:highlight w:val="lightGray"/>
              </w:rPr>
              <w:t>Please fill in</w:t>
            </w:r>
          </w:p>
        </w:tc>
        <w:tc>
          <w:tcPr>
            <w:tcW w:w="1459" w:type="dxa"/>
          </w:tcPr>
          <w:p w:rsidR="00AE6381" w:rsidRPr="00DA5531" w:rsidRDefault="006A798D" w:rsidP="00D67CA7">
            <w:pPr>
              <w:pStyle w:val="Bodytext"/>
              <w:rPr>
                <w:highlight w:val="lightGray"/>
              </w:rPr>
            </w:pPr>
            <w:r w:rsidRPr="00DA5531">
              <w:rPr>
                <w:highlight w:val="lightGray"/>
              </w:rPr>
              <w:t>Fill in</w:t>
            </w:r>
          </w:p>
        </w:tc>
        <w:tc>
          <w:tcPr>
            <w:tcW w:w="2997" w:type="dxa"/>
          </w:tcPr>
          <w:p w:rsidR="00AE6381" w:rsidRPr="00DA5531" w:rsidRDefault="006A798D" w:rsidP="00D13960">
            <w:pPr>
              <w:pStyle w:val="Bodytext"/>
              <w:rPr>
                <w:highlight w:val="lightGray"/>
              </w:rPr>
            </w:pPr>
            <w:r w:rsidRPr="00DA5531">
              <w:rPr>
                <w:highlight w:val="lightGray"/>
              </w:rPr>
              <w:t>Please fill in</w:t>
            </w:r>
          </w:p>
        </w:tc>
      </w:tr>
      <w:tr w:rsidR="006D2B09" w:rsidTr="00D67CA7">
        <w:tc>
          <w:tcPr>
            <w:tcW w:w="1499" w:type="dxa"/>
          </w:tcPr>
          <w:p w:rsidR="006D2B09" w:rsidRPr="00DA5531" w:rsidRDefault="006A798D" w:rsidP="00D67CA7">
            <w:pPr>
              <w:pStyle w:val="Bodytext"/>
              <w:rPr>
                <w:highlight w:val="lightGray"/>
              </w:rPr>
            </w:pPr>
            <w:r w:rsidRPr="00DA5531">
              <w:rPr>
                <w:highlight w:val="lightGray"/>
              </w:rPr>
              <w:t>PM</w:t>
            </w:r>
          </w:p>
        </w:tc>
        <w:tc>
          <w:tcPr>
            <w:tcW w:w="2520" w:type="dxa"/>
          </w:tcPr>
          <w:p w:rsidR="006D2B09" w:rsidRPr="00DA5531" w:rsidRDefault="006A798D" w:rsidP="00D67CA7">
            <w:pPr>
              <w:pStyle w:val="Bodytext"/>
              <w:rPr>
                <w:highlight w:val="lightGray"/>
              </w:rPr>
            </w:pPr>
            <w:r w:rsidRPr="00DA5531">
              <w:rPr>
                <w:highlight w:val="lightGray"/>
              </w:rPr>
              <w:t>Project manager, fill in</w:t>
            </w:r>
          </w:p>
        </w:tc>
        <w:tc>
          <w:tcPr>
            <w:tcW w:w="1459" w:type="dxa"/>
          </w:tcPr>
          <w:p w:rsidR="006D2B09" w:rsidRPr="00DA5531" w:rsidRDefault="006A798D" w:rsidP="00D67CA7">
            <w:pPr>
              <w:pStyle w:val="Bodytext"/>
              <w:rPr>
                <w:highlight w:val="lightGray"/>
              </w:rPr>
            </w:pPr>
            <w:r w:rsidRPr="00DA5531">
              <w:rPr>
                <w:highlight w:val="lightGray"/>
              </w:rPr>
              <w:t>Fill in</w:t>
            </w:r>
          </w:p>
        </w:tc>
        <w:tc>
          <w:tcPr>
            <w:tcW w:w="2997" w:type="dxa"/>
          </w:tcPr>
          <w:p w:rsidR="006D2B09" w:rsidRPr="00DA5531" w:rsidRDefault="006A798D" w:rsidP="00D13960">
            <w:pPr>
              <w:pStyle w:val="Bodytext"/>
              <w:rPr>
                <w:highlight w:val="lightGray"/>
              </w:rPr>
            </w:pPr>
            <w:r w:rsidRPr="00DA5531">
              <w:rPr>
                <w:highlight w:val="lightGray"/>
              </w:rPr>
              <w:t>Please fill in</w:t>
            </w:r>
          </w:p>
        </w:tc>
      </w:tr>
      <w:tr w:rsidR="006D2B09" w:rsidTr="00D67CA7">
        <w:tc>
          <w:tcPr>
            <w:tcW w:w="1499" w:type="dxa"/>
          </w:tcPr>
          <w:p w:rsidR="006D2B09" w:rsidRPr="00DA5531" w:rsidRDefault="006A798D" w:rsidP="00D67CA7">
            <w:pPr>
              <w:pStyle w:val="Bodytext"/>
              <w:rPr>
                <w:highlight w:val="lightGray"/>
              </w:rPr>
            </w:pPr>
            <w:proofErr w:type="spellStart"/>
            <w:r w:rsidRPr="00DA5531">
              <w:rPr>
                <w:highlight w:val="lightGray"/>
              </w:rPr>
              <w:t>Operatios</w:t>
            </w:r>
            <w:proofErr w:type="spellEnd"/>
          </w:p>
        </w:tc>
        <w:tc>
          <w:tcPr>
            <w:tcW w:w="2520" w:type="dxa"/>
          </w:tcPr>
          <w:p w:rsidR="006D2B09" w:rsidRPr="00DA5531" w:rsidRDefault="006A798D" w:rsidP="00D67CA7">
            <w:pPr>
              <w:pStyle w:val="Bodytext"/>
              <w:rPr>
                <w:highlight w:val="lightGray"/>
              </w:rPr>
            </w:pPr>
            <w:r w:rsidRPr="00DA5531">
              <w:rPr>
                <w:highlight w:val="lightGray"/>
              </w:rPr>
              <w:t>Operations contact, fill in</w:t>
            </w:r>
          </w:p>
        </w:tc>
        <w:tc>
          <w:tcPr>
            <w:tcW w:w="1459" w:type="dxa"/>
          </w:tcPr>
          <w:p w:rsidR="006D2B09" w:rsidRPr="00DA5531" w:rsidRDefault="006A798D" w:rsidP="00D67CA7">
            <w:pPr>
              <w:pStyle w:val="Bodytext"/>
              <w:rPr>
                <w:highlight w:val="lightGray"/>
              </w:rPr>
            </w:pPr>
            <w:r w:rsidRPr="00DA5531">
              <w:rPr>
                <w:highlight w:val="lightGray"/>
              </w:rPr>
              <w:t>Fill in</w:t>
            </w:r>
          </w:p>
        </w:tc>
        <w:tc>
          <w:tcPr>
            <w:tcW w:w="2997" w:type="dxa"/>
          </w:tcPr>
          <w:p w:rsidR="006D2B09" w:rsidRPr="00DA5531" w:rsidRDefault="006A798D" w:rsidP="00D13960">
            <w:pPr>
              <w:pStyle w:val="Bodytext"/>
              <w:rPr>
                <w:highlight w:val="lightGray"/>
              </w:rPr>
            </w:pPr>
            <w:r w:rsidRPr="00DA5531">
              <w:rPr>
                <w:highlight w:val="lightGray"/>
              </w:rPr>
              <w:t>Please fill in</w:t>
            </w:r>
          </w:p>
        </w:tc>
      </w:tr>
      <w:tr w:rsidR="006D2B09" w:rsidTr="00D67CA7">
        <w:tc>
          <w:tcPr>
            <w:tcW w:w="1499" w:type="dxa"/>
          </w:tcPr>
          <w:p w:rsidR="006D2B09" w:rsidRPr="00DA5531" w:rsidRDefault="006A798D" w:rsidP="00D67CA7">
            <w:pPr>
              <w:pStyle w:val="Bodytext"/>
              <w:rPr>
                <w:highlight w:val="lightGray"/>
              </w:rPr>
            </w:pPr>
            <w:r w:rsidRPr="00DA5531">
              <w:rPr>
                <w:highlight w:val="lightGray"/>
              </w:rPr>
              <w:t>Developer</w:t>
            </w:r>
          </w:p>
        </w:tc>
        <w:tc>
          <w:tcPr>
            <w:tcW w:w="2520" w:type="dxa"/>
          </w:tcPr>
          <w:p w:rsidR="006D2B09" w:rsidRPr="00DA5531" w:rsidRDefault="006A798D" w:rsidP="00D67CA7">
            <w:pPr>
              <w:pStyle w:val="Bodytext"/>
              <w:rPr>
                <w:highlight w:val="lightGray"/>
              </w:rPr>
            </w:pPr>
            <w:r w:rsidRPr="00DA5531">
              <w:rPr>
                <w:highlight w:val="lightGray"/>
              </w:rPr>
              <w:t>Developer contract, fill in</w:t>
            </w:r>
          </w:p>
        </w:tc>
        <w:tc>
          <w:tcPr>
            <w:tcW w:w="1459" w:type="dxa"/>
          </w:tcPr>
          <w:p w:rsidR="006D2B09" w:rsidRPr="00DA5531" w:rsidRDefault="006A798D" w:rsidP="00D67CA7">
            <w:pPr>
              <w:pStyle w:val="Bodytext"/>
              <w:rPr>
                <w:highlight w:val="lightGray"/>
              </w:rPr>
            </w:pPr>
            <w:r w:rsidRPr="00DA5531">
              <w:rPr>
                <w:highlight w:val="lightGray"/>
              </w:rPr>
              <w:t>Fill in</w:t>
            </w:r>
          </w:p>
        </w:tc>
        <w:tc>
          <w:tcPr>
            <w:tcW w:w="2997" w:type="dxa"/>
          </w:tcPr>
          <w:p w:rsidR="006D2B09" w:rsidRPr="00DA5531" w:rsidRDefault="006A798D" w:rsidP="00D13960">
            <w:pPr>
              <w:pStyle w:val="Bodytext"/>
              <w:rPr>
                <w:highlight w:val="lightGray"/>
              </w:rPr>
            </w:pPr>
            <w:r w:rsidRPr="00DA5531">
              <w:rPr>
                <w:highlight w:val="lightGray"/>
              </w:rPr>
              <w:t>Please fill in</w:t>
            </w:r>
          </w:p>
        </w:tc>
      </w:tr>
    </w:tbl>
    <w:p w:rsidR="00D13960" w:rsidRDefault="00A65683" w:rsidP="00D13960">
      <w:pPr>
        <w:pStyle w:val="Heading3"/>
      </w:pPr>
      <w:bookmarkStart w:id="5" w:name="_Toc384722708"/>
      <w:r>
        <w:t>Customer</w:t>
      </w:r>
      <w:r w:rsidR="0070584E">
        <w:t xml:space="preserve"> integration system details</w:t>
      </w:r>
      <w:bookmarkEnd w:id="5"/>
    </w:p>
    <w:p w:rsidR="00D67CA7" w:rsidRPr="008F5DD1" w:rsidRDefault="0070584E" w:rsidP="007D739C">
      <w:pPr>
        <w:jc w:val="both"/>
      </w:pPr>
      <w:r>
        <w:t xml:space="preserve">It is required to </w:t>
      </w:r>
      <w:r w:rsidR="00434E62">
        <w:t>document</w:t>
      </w:r>
      <w:r>
        <w:t xml:space="preserve"> in </w:t>
      </w:r>
      <w:r w:rsidR="00052E3D">
        <w:t>our</w:t>
      </w:r>
      <w:r>
        <w:t xml:space="preserve"> system all IP </w:t>
      </w:r>
      <w:r w:rsidR="00FA692F">
        <w:t>addresses</w:t>
      </w:r>
      <w:r w:rsidR="00880B68">
        <w:t xml:space="preserve"> for Customer side API </w:t>
      </w:r>
      <w:r>
        <w:t>servers</w:t>
      </w:r>
      <w:r w:rsidR="00B73785">
        <w:t xml:space="preserve"> for data integration</w:t>
      </w:r>
      <w:r>
        <w:t xml:space="preserve"> and website</w:t>
      </w:r>
      <w:r w:rsidR="00511CE3">
        <w:t>s</w:t>
      </w:r>
      <w:r>
        <w:t xml:space="preserve"> </w:t>
      </w:r>
      <w:r w:rsidR="00A62AB0">
        <w:t>for</w:t>
      </w:r>
      <w:r>
        <w:t xml:space="preserve"> flash </w:t>
      </w:r>
      <w:r w:rsidR="00880B68">
        <w:t xml:space="preserve">platform </w:t>
      </w:r>
      <w:r w:rsidR="0021408A">
        <w:t>to work</w:t>
      </w:r>
      <w:r>
        <w:t>. Please fill in the below form with the required details.</w:t>
      </w:r>
    </w:p>
    <w:p w:rsidR="00EB3070" w:rsidRPr="00DA5531" w:rsidRDefault="00EB3070" w:rsidP="00DD5D63">
      <w:pPr>
        <w:pStyle w:val="Bodytext"/>
        <w:rPr>
          <w:b/>
        </w:rPr>
      </w:pPr>
    </w:p>
    <w:p w:rsidR="00F2069F" w:rsidRPr="00DA5531" w:rsidRDefault="00A63908" w:rsidP="00DD5D63">
      <w:pPr>
        <w:pStyle w:val="Bodytext"/>
        <w:rPr>
          <w:b/>
        </w:rPr>
      </w:pPr>
      <w:r w:rsidRPr="00DA5531">
        <w:rPr>
          <w:b/>
        </w:rPr>
        <w:t>Licensee i</w:t>
      </w:r>
      <w:r w:rsidR="00DC58F9" w:rsidRPr="00DA5531">
        <w:rPr>
          <w:b/>
        </w:rPr>
        <w:t>ntegration server IP addresses:</w:t>
      </w:r>
    </w:p>
    <w:tbl>
      <w:tblPr>
        <w:tblStyle w:val="TableGrid"/>
        <w:tblW w:w="0" w:type="auto"/>
        <w:tblLook w:val="04A0" w:firstRow="1" w:lastRow="0" w:firstColumn="1" w:lastColumn="0" w:noHBand="0" w:noVBand="1"/>
      </w:tblPr>
      <w:tblGrid>
        <w:gridCol w:w="4530"/>
        <w:gridCol w:w="4530"/>
      </w:tblGrid>
      <w:tr w:rsidR="00F2069F" w:rsidTr="00DA5531">
        <w:tc>
          <w:tcPr>
            <w:tcW w:w="4530" w:type="dxa"/>
          </w:tcPr>
          <w:p w:rsidR="00F2069F" w:rsidRDefault="00F2069F" w:rsidP="00DD5D63">
            <w:pPr>
              <w:pStyle w:val="Bodytext"/>
            </w:pPr>
            <w:r>
              <w:t>Server IP address</w:t>
            </w:r>
          </w:p>
        </w:tc>
        <w:tc>
          <w:tcPr>
            <w:tcW w:w="4530" w:type="dxa"/>
          </w:tcPr>
          <w:p w:rsidR="00F2069F" w:rsidRDefault="00F2069F" w:rsidP="00DD5D63">
            <w:pPr>
              <w:pStyle w:val="Bodytext"/>
            </w:pPr>
            <w:r>
              <w:t>Server location country</w:t>
            </w:r>
          </w:p>
        </w:tc>
      </w:tr>
      <w:tr w:rsidR="00DA5531" w:rsidTr="00DA5531">
        <w:tc>
          <w:tcPr>
            <w:tcW w:w="4530" w:type="dxa"/>
          </w:tcPr>
          <w:p w:rsidR="00DA5531" w:rsidRPr="00C43048" w:rsidRDefault="00DA5531" w:rsidP="00DA5531"/>
        </w:tc>
        <w:tc>
          <w:tcPr>
            <w:tcW w:w="4530" w:type="dxa"/>
          </w:tcPr>
          <w:p w:rsidR="00DA5531" w:rsidRPr="00B83880" w:rsidRDefault="00DA5531" w:rsidP="00DA5531"/>
        </w:tc>
      </w:tr>
      <w:tr w:rsidR="00DA5531" w:rsidTr="00DA5531">
        <w:tc>
          <w:tcPr>
            <w:tcW w:w="4530" w:type="dxa"/>
          </w:tcPr>
          <w:p w:rsidR="00DA5531" w:rsidRPr="00C43048" w:rsidRDefault="00DA5531" w:rsidP="00DA5531"/>
        </w:tc>
        <w:tc>
          <w:tcPr>
            <w:tcW w:w="4530" w:type="dxa"/>
          </w:tcPr>
          <w:p w:rsidR="00DA5531" w:rsidRPr="00B83880" w:rsidRDefault="00DA5531" w:rsidP="00DA5531"/>
        </w:tc>
      </w:tr>
      <w:tr w:rsidR="00DA5531" w:rsidTr="00DA5531">
        <w:tc>
          <w:tcPr>
            <w:tcW w:w="4530" w:type="dxa"/>
          </w:tcPr>
          <w:p w:rsidR="00DA5531" w:rsidRPr="00C43048" w:rsidRDefault="00DA5531" w:rsidP="00DA5531"/>
        </w:tc>
        <w:tc>
          <w:tcPr>
            <w:tcW w:w="4530" w:type="dxa"/>
          </w:tcPr>
          <w:p w:rsidR="00DA5531" w:rsidRPr="00B83880" w:rsidRDefault="00DA5531" w:rsidP="00DA5531"/>
        </w:tc>
      </w:tr>
      <w:tr w:rsidR="00DA5531" w:rsidTr="00DA5531">
        <w:tc>
          <w:tcPr>
            <w:tcW w:w="4530" w:type="dxa"/>
          </w:tcPr>
          <w:p w:rsidR="00DA5531" w:rsidRPr="00C43048" w:rsidRDefault="00DA5531" w:rsidP="00DA5531"/>
        </w:tc>
        <w:tc>
          <w:tcPr>
            <w:tcW w:w="4530" w:type="dxa"/>
          </w:tcPr>
          <w:p w:rsidR="00DA5531" w:rsidRPr="00B83880" w:rsidRDefault="00DA5531" w:rsidP="00DA5531"/>
        </w:tc>
      </w:tr>
      <w:tr w:rsidR="00DA5531" w:rsidRPr="0090768E" w:rsidTr="00DA5531">
        <w:tc>
          <w:tcPr>
            <w:tcW w:w="4530" w:type="dxa"/>
          </w:tcPr>
          <w:p w:rsidR="00DA5531" w:rsidRPr="00C43048" w:rsidRDefault="00DA5531" w:rsidP="00DA5531"/>
        </w:tc>
        <w:tc>
          <w:tcPr>
            <w:tcW w:w="4530" w:type="dxa"/>
          </w:tcPr>
          <w:p w:rsidR="00DA5531" w:rsidRPr="00B83880" w:rsidRDefault="00DA5531" w:rsidP="00DA5531"/>
        </w:tc>
      </w:tr>
      <w:tr w:rsidR="00DA5531" w:rsidRPr="0090768E" w:rsidTr="00DA5531">
        <w:tc>
          <w:tcPr>
            <w:tcW w:w="4530" w:type="dxa"/>
          </w:tcPr>
          <w:p w:rsidR="00DA5531" w:rsidRPr="00C43048" w:rsidRDefault="00DA5531" w:rsidP="00DA5531"/>
        </w:tc>
        <w:tc>
          <w:tcPr>
            <w:tcW w:w="4530" w:type="dxa"/>
          </w:tcPr>
          <w:p w:rsidR="00DA5531" w:rsidRPr="00B83880" w:rsidRDefault="00DA5531" w:rsidP="00DA5531"/>
        </w:tc>
      </w:tr>
      <w:tr w:rsidR="00DA5531" w:rsidRPr="0090768E" w:rsidTr="00DA5531">
        <w:tc>
          <w:tcPr>
            <w:tcW w:w="4530" w:type="dxa"/>
          </w:tcPr>
          <w:p w:rsidR="00DA5531" w:rsidRPr="00C43048" w:rsidRDefault="00DA5531" w:rsidP="00DA5531"/>
        </w:tc>
        <w:tc>
          <w:tcPr>
            <w:tcW w:w="4530" w:type="dxa"/>
          </w:tcPr>
          <w:p w:rsidR="00DA5531" w:rsidRPr="00B83880" w:rsidRDefault="00DA5531" w:rsidP="00DA5531"/>
        </w:tc>
      </w:tr>
      <w:tr w:rsidR="00DA5531" w:rsidTr="00DA5531">
        <w:tc>
          <w:tcPr>
            <w:tcW w:w="4530" w:type="dxa"/>
          </w:tcPr>
          <w:p w:rsidR="00DA5531" w:rsidRPr="00C43048" w:rsidRDefault="00DA5531" w:rsidP="00DA5531"/>
        </w:tc>
        <w:tc>
          <w:tcPr>
            <w:tcW w:w="4530" w:type="dxa"/>
          </w:tcPr>
          <w:p w:rsidR="00DA5531" w:rsidRPr="00B83880" w:rsidRDefault="00DA5531" w:rsidP="00DA5531"/>
        </w:tc>
      </w:tr>
      <w:tr w:rsidR="00DA5531" w:rsidRPr="0090768E" w:rsidTr="00DA5531">
        <w:tc>
          <w:tcPr>
            <w:tcW w:w="4530" w:type="dxa"/>
          </w:tcPr>
          <w:p w:rsidR="00DA5531" w:rsidRPr="00C43048" w:rsidRDefault="00DA5531" w:rsidP="00DA5531"/>
        </w:tc>
        <w:tc>
          <w:tcPr>
            <w:tcW w:w="4530" w:type="dxa"/>
          </w:tcPr>
          <w:p w:rsidR="00DA5531" w:rsidRPr="00B83880" w:rsidRDefault="00DA5531" w:rsidP="00DA5531"/>
        </w:tc>
      </w:tr>
      <w:tr w:rsidR="00DA5531" w:rsidRPr="0090768E" w:rsidTr="00DA5531">
        <w:tc>
          <w:tcPr>
            <w:tcW w:w="4530" w:type="dxa"/>
          </w:tcPr>
          <w:p w:rsidR="00DA5531" w:rsidRPr="00C43048" w:rsidRDefault="00DA5531" w:rsidP="00DA5531"/>
        </w:tc>
        <w:tc>
          <w:tcPr>
            <w:tcW w:w="4530" w:type="dxa"/>
          </w:tcPr>
          <w:p w:rsidR="00DA5531" w:rsidRPr="00B83880" w:rsidRDefault="00DA5531" w:rsidP="00DA5531"/>
        </w:tc>
      </w:tr>
      <w:tr w:rsidR="00DA5531" w:rsidRPr="0090768E" w:rsidTr="00DA5531">
        <w:tc>
          <w:tcPr>
            <w:tcW w:w="4530" w:type="dxa"/>
          </w:tcPr>
          <w:p w:rsidR="00DA5531" w:rsidRDefault="00DA5531" w:rsidP="00DA5531"/>
        </w:tc>
        <w:tc>
          <w:tcPr>
            <w:tcW w:w="4530" w:type="dxa"/>
          </w:tcPr>
          <w:p w:rsidR="00DA5531" w:rsidRDefault="00DA5531" w:rsidP="00DA5531"/>
        </w:tc>
      </w:tr>
    </w:tbl>
    <w:p w:rsidR="00D9457C" w:rsidRPr="00DA5531" w:rsidRDefault="00A63908" w:rsidP="00DD5D63">
      <w:pPr>
        <w:pStyle w:val="Bodytext"/>
        <w:rPr>
          <w:b/>
        </w:rPr>
      </w:pPr>
      <w:r w:rsidRPr="00DA5531">
        <w:rPr>
          <w:b/>
        </w:rPr>
        <w:br/>
        <w:t xml:space="preserve">Licensee websites from where </w:t>
      </w:r>
      <w:r w:rsidR="00052E3D" w:rsidRPr="00DA5531">
        <w:rPr>
          <w:b/>
        </w:rPr>
        <w:t>Casino</w:t>
      </w:r>
      <w:r w:rsidR="009F7EB9" w:rsidRPr="00DA5531">
        <w:rPr>
          <w:b/>
        </w:rPr>
        <w:t xml:space="preserve"> games are launched from:</w:t>
      </w:r>
    </w:p>
    <w:p w:rsidR="006A77CF" w:rsidRDefault="006A77CF">
      <w:pPr>
        <w:keepLines w:val="0"/>
        <w:widowControl/>
        <w:shd w:val="clear" w:color="auto" w:fill="auto"/>
        <w:spacing w:before="0" w:after="0"/>
      </w:pPr>
    </w:p>
    <w:tbl>
      <w:tblPr>
        <w:tblStyle w:val="TableGrid"/>
        <w:tblW w:w="0" w:type="auto"/>
        <w:tblLook w:val="04A0" w:firstRow="1" w:lastRow="0" w:firstColumn="1" w:lastColumn="0" w:noHBand="0" w:noVBand="1"/>
      </w:tblPr>
      <w:tblGrid>
        <w:gridCol w:w="4530"/>
        <w:gridCol w:w="4530"/>
      </w:tblGrid>
      <w:tr w:rsidR="00F2069F" w:rsidTr="006D3093">
        <w:tc>
          <w:tcPr>
            <w:tcW w:w="4530" w:type="dxa"/>
          </w:tcPr>
          <w:p w:rsidR="00F2069F" w:rsidRDefault="00F2069F" w:rsidP="008E3362">
            <w:pPr>
              <w:pStyle w:val="Bodytext"/>
            </w:pPr>
          </w:p>
        </w:tc>
        <w:tc>
          <w:tcPr>
            <w:tcW w:w="4530" w:type="dxa"/>
          </w:tcPr>
          <w:p w:rsidR="00F2069F" w:rsidRDefault="00F2069F" w:rsidP="008E3362">
            <w:pPr>
              <w:pStyle w:val="Bodytext"/>
            </w:pPr>
          </w:p>
        </w:tc>
      </w:tr>
      <w:tr w:rsidR="00DA5531" w:rsidTr="006D3093">
        <w:tc>
          <w:tcPr>
            <w:tcW w:w="4530" w:type="dxa"/>
          </w:tcPr>
          <w:p w:rsidR="00DA5531" w:rsidRPr="006B411F" w:rsidRDefault="00DA5531" w:rsidP="00DA5531"/>
        </w:tc>
        <w:tc>
          <w:tcPr>
            <w:tcW w:w="4530" w:type="dxa"/>
          </w:tcPr>
          <w:p w:rsidR="00DA5531" w:rsidRDefault="00DA5531" w:rsidP="00DA5531">
            <w:pPr>
              <w:pStyle w:val="Bodytext"/>
            </w:pPr>
          </w:p>
        </w:tc>
      </w:tr>
      <w:tr w:rsidR="00DA5531" w:rsidTr="006D3093">
        <w:tc>
          <w:tcPr>
            <w:tcW w:w="4530" w:type="dxa"/>
          </w:tcPr>
          <w:p w:rsidR="00DA5531" w:rsidRPr="006B411F" w:rsidRDefault="00DA5531" w:rsidP="00DA5531"/>
        </w:tc>
        <w:tc>
          <w:tcPr>
            <w:tcW w:w="4530" w:type="dxa"/>
          </w:tcPr>
          <w:p w:rsidR="00DA5531" w:rsidRDefault="00DA5531" w:rsidP="00DA5531">
            <w:pPr>
              <w:pStyle w:val="Bodytext"/>
            </w:pPr>
          </w:p>
        </w:tc>
      </w:tr>
      <w:tr w:rsidR="00DA5531" w:rsidTr="006D3093">
        <w:tc>
          <w:tcPr>
            <w:tcW w:w="4530" w:type="dxa"/>
          </w:tcPr>
          <w:p w:rsidR="00DA5531" w:rsidRDefault="00DA5531" w:rsidP="00DA5531"/>
        </w:tc>
        <w:tc>
          <w:tcPr>
            <w:tcW w:w="4530" w:type="dxa"/>
          </w:tcPr>
          <w:p w:rsidR="00DA5531" w:rsidRDefault="00DA5531" w:rsidP="00DA5531">
            <w:pPr>
              <w:pStyle w:val="Bodytext"/>
            </w:pPr>
          </w:p>
        </w:tc>
      </w:tr>
      <w:tr w:rsidR="00DA5531" w:rsidTr="006D3093">
        <w:tc>
          <w:tcPr>
            <w:tcW w:w="4530" w:type="dxa"/>
          </w:tcPr>
          <w:p w:rsidR="00DA5531" w:rsidRPr="006B411F" w:rsidRDefault="00DA5531" w:rsidP="00DA5531"/>
        </w:tc>
        <w:tc>
          <w:tcPr>
            <w:tcW w:w="4530" w:type="dxa"/>
          </w:tcPr>
          <w:p w:rsidR="00DA5531" w:rsidRDefault="00DA5531" w:rsidP="00DA5531">
            <w:pPr>
              <w:pStyle w:val="Bodytext"/>
            </w:pPr>
          </w:p>
        </w:tc>
      </w:tr>
    </w:tbl>
    <w:p w:rsidR="006D3093" w:rsidRDefault="006D3093" w:rsidP="006D3093">
      <w:pPr>
        <w:pStyle w:val="Heading2"/>
      </w:pPr>
      <w:bookmarkStart w:id="6" w:name="_Toc384722709"/>
      <w:r>
        <w:t>Client graphics and customization</w:t>
      </w:r>
      <w:bookmarkEnd w:id="6"/>
    </w:p>
    <w:p w:rsidR="00A459B9" w:rsidRDefault="00A459B9" w:rsidP="006D3093">
      <w:pPr>
        <w:pStyle w:val="Bodytext"/>
      </w:pPr>
      <w:r>
        <w:t>We are offering the possibility to customize the below in our offered download client:</w:t>
      </w:r>
    </w:p>
    <w:p w:rsidR="00A459B9" w:rsidRDefault="00A459B9" w:rsidP="00A459B9">
      <w:pPr>
        <w:pStyle w:val="Bodytext"/>
        <w:numPr>
          <w:ilvl w:val="0"/>
          <w:numId w:val="26"/>
        </w:numPr>
      </w:pPr>
      <w:r>
        <w:t>Customers logo in the download client lobby</w:t>
      </w:r>
    </w:p>
    <w:p w:rsidR="00A459B9" w:rsidRDefault="00A459B9" w:rsidP="00A459B9">
      <w:pPr>
        <w:pStyle w:val="Bodytext"/>
        <w:numPr>
          <w:ilvl w:val="0"/>
          <w:numId w:val="26"/>
        </w:numPr>
      </w:pPr>
      <w:r>
        <w:t xml:space="preserve">Customers </w:t>
      </w:r>
      <w:r w:rsidR="00B36193">
        <w:t xml:space="preserve">background in the download client </w:t>
      </w:r>
      <w:r w:rsidR="00AF612A">
        <w:t>lobby</w:t>
      </w:r>
    </w:p>
    <w:p w:rsidR="00B36193" w:rsidRDefault="00B36193" w:rsidP="00A459B9">
      <w:pPr>
        <w:pStyle w:val="Bodytext"/>
        <w:numPr>
          <w:ilvl w:val="0"/>
          <w:numId w:val="26"/>
        </w:numPr>
      </w:pPr>
      <w:r>
        <w:t>Customers logo as the desktop icon</w:t>
      </w:r>
    </w:p>
    <w:p w:rsidR="00B36193" w:rsidRDefault="00B36193" w:rsidP="00A459B9">
      <w:pPr>
        <w:pStyle w:val="Bodytext"/>
        <w:numPr>
          <w:ilvl w:val="0"/>
          <w:numId w:val="26"/>
        </w:numPr>
      </w:pPr>
      <w:r>
        <w:t>Customers logo in the casino installer icon</w:t>
      </w:r>
    </w:p>
    <w:p w:rsidR="00B36193" w:rsidRDefault="00B36193" w:rsidP="00A459B9">
      <w:pPr>
        <w:pStyle w:val="Bodytext"/>
        <w:numPr>
          <w:ilvl w:val="0"/>
          <w:numId w:val="26"/>
        </w:numPr>
      </w:pPr>
      <w:r>
        <w:t>Customers logo in the casino installer menu</w:t>
      </w:r>
    </w:p>
    <w:p w:rsidR="00B36193" w:rsidRDefault="00B36193" w:rsidP="00A459B9">
      <w:pPr>
        <w:pStyle w:val="Bodytext"/>
        <w:numPr>
          <w:ilvl w:val="0"/>
          <w:numId w:val="26"/>
        </w:numPr>
      </w:pPr>
      <w:r>
        <w:t>Customers logo in the casino installer wizard</w:t>
      </w:r>
    </w:p>
    <w:p w:rsidR="00AF612A" w:rsidRDefault="00AF612A" w:rsidP="00AF612A">
      <w:pPr>
        <w:pStyle w:val="Bodytext"/>
      </w:pPr>
    </w:p>
    <w:p w:rsidR="00AF612A" w:rsidRDefault="00AF612A" w:rsidP="00AF612A">
      <w:pPr>
        <w:pStyle w:val="Bodytext"/>
      </w:pPr>
      <w:r>
        <w:t>In order for us to facilitate the graphics we will need to receive from the customer the below images:</w:t>
      </w:r>
    </w:p>
    <w:p w:rsidR="00AF612A" w:rsidRDefault="00AF612A" w:rsidP="00AF612A">
      <w:pPr>
        <w:pStyle w:val="Bodytext"/>
        <w:numPr>
          <w:ilvl w:val="0"/>
          <w:numId w:val="27"/>
        </w:numPr>
      </w:pPr>
      <w:r w:rsidRPr="00AF612A">
        <w:t>230 x 86</w:t>
      </w:r>
      <w:r>
        <w:t xml:space="preserve"> pixels transparent background PNG file</w:t>
      </w:r>
      <w:r w:rsidR="00BB3960">
        <w:t xml:space="preserve"> for the logo in the lobby</w:t>
      </w:r>
    </w:p>
    <w:p w:rsidR="00BB3960" w:rsidRDefault="00BB3960" w:rsidP="00BB3960">
      <w:pPr>
        <w:pStyle w:val="Bodytext"/>
        <w:numPr>
          <w:ilvl w:val="0"/>
          <w:numId w:val="27"/>
        </w:numPr>
      </w:pPr>
      <w:r w:rsidRPr="00BB3960">
        <w:t>1440 x 900</w:t>
      </w:r>
      <w:r>
        <w:t xml:space="preserve"> pixels solid background PNG file for the background of the lobby</w:t>
      </w:r>
    </w:p>
    <w:p w:rsidR="00BB3960" w:rsidRDefault="00C32D19" w:rsidP="00C32D19">
      <w:pPr>
        <w:pStyle w:val="Bodytext"/>
        <w:numPr>
          <w:ilvl w:val="0"/>
          <w:numId w:val="27"/>
        </w:numPr>
      </w:pPr>
      <w:r w:rsidRPr="00C32D19">
        <w:t>48</w:t>
      </w:r>
      <w:r>
        <w:t xml:space="preserve"> </w:t>
      </w:r>
      <w:r w:rsidRPr="00C32D19">
        <w:t>x</w:t>
      </w:r>
      <w:r>
        <w:t xml:space="preserve"> </w:t>
      </w:r>
      <w:r w:rsidRPr="00C32D19">
        <w:t xml:space="preserve">48 </w:t>
      </w:r>
      <w:r>
        <w:t xml:space="preserve">pixels transparent or solid background </w:t>
      </w:r>
      <w:r w:rsidRPr="00C32D19">
        <w:t>PNG</w:t>
      </w:r>
      <w:r>
        <w:t xml:space="preserve"> file for the desktop icon</w:t>
      </w:r>
    </w:p>
    <w:p w:rsidR="00C32D19" w:rsidRDefault="00C32D19" w:rsidP="00C32D19">
      <w:pPr>
        <w:pStyle w:val="Bodytext"/>
        <w:numPr>
          <w:ilvl w:val="0"/>
          <w:numId w:val="27"/>
        </w:numPr>
      </w:pPr>
      <w:r w:rsidRPr="00C32D19">
        <w:t>48</w:t>
      </w:r>
      <w:r>
        <w:t xml:space="preserve"> </w:t>
      </w:r>
      <w:r w:rsidRPr="00C32D19">
        <w:t>x</w:t>
      </w:r>
      <w:r>
        <w:t xml:space="preserve"> </w:t>
      </w:r>
      <w:r w:rsidRPr="00C32D19">
        <w:t xml:space="preserve">48 </w:t>
      </w:r>
      <w:r>
        <w:t xml:space="preserve">pixels transparent or solid background </w:t>
      </w:r>
      <w:r w:rsidRPr="00C32D19">
        <w:t>PNG</w:t>
      </w:r>
      <w:r>
        <w:t xml:space="preserve"> file for the installer icon</w:t>
      </w:r>
    </w:p>
    <w:p w:rsidR="00C32D19" w:rsidRDefault="00C32D19" w:rsidP="00C32D19">
      <w:pPr>
        <w:pStyle w:val="Bodytext"/>
        <w:numPr>
          <w:ilvl w:val="0"/>
          <w:numId w:val="27"/>
        </w:numPr>
      </w:pPr>
      <w:r w:rsidRPr="00C32D19">
        <w:t>165</w:t>
      </w:r>
      <w:r>
        <w:t xml:space="preserve"> </w:t>
      </w:r>
      <w:r w:rsidRPr="00C32D19">
        <w:t>x</w:t>
      </w:r>
      <w:r>
        <w:t xml:space="preserve"> </w:t>
      </w:r>
      <w:r w:rsidRPr="00C32D19">
        <w:t xml:space="preserve">315 </w:t>
      </w:r>
      <w:r>
        <w:t>pixels solid background PNG file for the installer menu</w:t>
      </w:r>
    </w:p>
    <w:p w:rsidR="00C32D19" w:rsidRDefault="00C32D19" w:rsidP="00C32D19">
      <w:pPr>
        <w:pStyle w:val="Bodytext"/>
        <w:numPr>
          <w:ilvl w:val="0"/>
          <w:numId w:val="27"/>
        </w:numPr>
      </w:pPr>
      <w:r w:rsidRPr="00C32D19">
        <w:t>55</w:t>
      </w:r>
      <w:r>
        <w:t xml:space="preserve"> </w:t>
      </w:r>
      <w:r w:rsidRPr="00C32D19">
        <w:t>x</w:t>
      </w:r>
      <w:r>
        <w:t xml:space="preserve"> </w:t>
      </w:r>
      <w:r w:rsidRPr="00C32D19">
        <w:t xml:space="preserve">58 </w:t>
      </w:r>
      <w:r>
        <w:t>pixels solid background PNG file for the installer wizard</w:t>
      </w:r>
    </w:p>
    <w:p w:rsidR="005C71A9" w:rsidRDefault="005C71A9" w:rsidP="00F2069F">
      <w:pPr>
        <w:pStyle w:val="Bodytext"/>
      </w:pPr>
    </w:p>
    <w:p w:rsidR="005C71A9" w:rsidRDefault="005C71A9" w:rsidP="00F2069F">
      <w:pPr>
        <w:pStyle w:val="Bodytext"/>
      </w:pPr>
      <w:r>
        <w:t>Please see below the examples of the images:</w:t>
      </w:r>
    </w:p>
    <w:p w:rsidR="005C71A9" w:rsidRDefault="005C71A9" w:rsidP="00F2069F">
      <w:pPr>
        <w:pStyle w:val="Bodytext"/>
      </w:pPr>
    </w:p>
    <w:p w:rsidR="005C71A9" w:rsidRDefault="005C71A9" w:rsidP="005C71A9">
      <w:pPr>
        <w:pStyle w:val="Bodytext"/>
        <w:numPr>
          <w:ilvl w:val="0"/>
          <w:numId w:val="28"/>
        </w:numPr>
      </w:pPr>
      <w:r>
        <w:t>Icon</w:t>
      </w:r>
      <w:r>
        <w:br/>
      </w:r>
      <w:r>
        <w:br/>
      </w:r>
      <w:r>
        <w:rPr>
          <w:noProof/>
          <w:lang w:eastAsia="zh-CN"/>
        </w:rPr>
        <w:drawing>
          <wp:inline distT="0" distB="0" distL="0" distR="0" wp14:anchorId="298BE247" wp14:editId="3DFCE74C">
            <wp:extent cx="65722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225" cy="600075"/>
                    </a:xfrm>
                    <a:prstGeom prst="rect">
                      <a:avLst/>
                    </a:prstGeom>
                  </pic:spPr>
                </pic:pic>
              </a:graphicData>
            </a:graphic>
          </wp:inline>
        </w:drawing>
      </w:r>
    </w:p>
    <w:p w:rsidR="005C71A9" w:rsidRDefault="005C71A9" w:rsidP="005C71A9">
      <w:pPr>
        <w:pStyle w:val="Bodytext"/>
        <w:numPr>
          <w:ilvl w:val="0"/>
          <w:numId w:val="28"/>
        </w:numPr>
      </w:pPr>
      <w:r>
        <w:t>Installer language selection</w:t>
      </w:r>
      <w:r>
        <w:br/>
      </w:r>
      <w:r>
        <w:br/>
      </w:r>
      <w:r>
        <w:rPr>
          <w:noProof/>
          <w:lang w:eastAsia="zh-CN"/>
        </w:rPr>
        <w:lastRenderedPageBreak/>
        <w:drawing>
          <wp:inline distT="0" distB="0" distL="0" distR="0" wp14:anchorId="0BD694F7" wp14:editId="0103A6CF">
            <wp:extent cx="3200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828800"/>
                    </a:xfrm>
                    <a:prstGeom prst="rect">
                      <a:avLst/>
                    </a:prstGeom>
                  </pic:spPr>
                </pic:pic>
              </a:graphicData>
            </a:graphic>
          </wp:inline>
        </w:drawing>
      </w:r>
      <w:r>
        <w:br/>
      </w:r>
    </w:p>
    <w:p w:rsidR="005C71A9" w:rsidRDefault="005C71A9" w:rsidP="005C71A9">
      <w:pPr>
        <w:pStyle w:val="Bodytext"/>
        <w:numPr>
          <w:ilvl w:val="0"/>
          <w:numId w:val="28"/>
        </w:numPr>
      </w:pPr>
      <w:r>
        <w:t>Installer with the customizable wizard image</w:t>
      </w:r>
      <w:r>
        <w:br/>
      </w:r>
      <w:r>
        <w:br/>
      </w:r>
      <w:r>
        <w:rPr>
          <w:noProof/>
          <w:lang w:eastAsia="zh-CN"/>
        </w:rPr>
        <w:drawing>
          <wp:inline distT="0" distB="0" distL="0" distR="0" wp14:anchorId="403B7935" wp14:editId="243B1A1E">
            <wp:extent cx="4886325" cy="3790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25" cy="3790950"/>
                    </a:xfrm>
                    <a:prstGeom prst="rect">
                      <a:avLst/>
                    </a:prstGeom>
                  </pic:spPr>
                </pic:pic>
              </a:graphicData>
            </a:graphic>
          </wp:inline>
        </w:drawing>
      </w:r>
      <w:r>
        <w:br/>
      </w:r>
    </w:p>
    <w:p w:rsidR="005C71A9" w:rsidRDefault="005C71A9" w:rsidP="005C71A9">
      <w:pPr>
        <w:pStyle w:val="Bodytext"/>
        <w:numPr>
          <w:ilvl w:val="0"/>
          <w:numId w:val="28"/>
        </w:numPr>
      </w:pPr>
      <w:r>
        <w:t>Customized desktop icon</w:t>
      </w:r>
      <w:r>
        <w:br/>
      </w:r>
      <w:r>
        <w:br/>
      </w:r>
      <w:r>
        <w:rPr>
          <w:noProof/>
          <w:lang w:eastAsia="zh-CN"/>
        </w:rPr>
        <w:drawing>
          <wp:inline distT="0" distB="0" distL="0" distR="0" wp14:anchorId="283688EB" wp14:editId="5937498B">
            <wp:extent cx="6381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175" cy="742950"/>
                    </a:xfrm>
                    <a:prstGeom prst="rect">
                      <a:avLst/>
                    </a:prstGeom>
                  </pic:spPr>
                </pic:pic>
              </a:graphicData>
            </a:graphic>
          </wp:inline>
        </w:drawing>
      </w:r>
      <w:r>
        <w:br/>
      </w:r>
    </w:p>
    <w:p w:rsidR="005C71A9" w:rsidRDefault="005C71A9" w:rsidP="005C71A9">
      <w:pPr>
        <w:pStyle w:val="Bodytext"/>
        <w:numPr>
          <w:ilvl w:val="0"/>
          <w:numId w:val="28"/>
        </w:numPr>
      </w:pPr>
      <w:r>
        <w:t>Default, non-customizable client download screen</w:t>
      </w:r>
      <w:r>
        <w:br/>
      </w:r>
      <w:r>
        <w:br/>
      </w:r>
      <w:r>
        <w:rPr>
          <w:noProof/>
          <w:lang w:eastAsia="zh-CN"/>
        </w:rPr>
        <w:lastRenderedPageBreak/>
        <w:drawing>
          <wp:inline distT="0" distB="0" distL="0" distR="0">
            <wp:extent cx="3566160"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160" cy="1920240"/>
                    </a:xfrm>
                    <a:prstGeom prst="rect">
                      <a:avLst/>
                    </a:prstGeom>
                    <a:noFill/>
                    <a:ln>
                      <a:noFill/>
                    </a:ln>
                  </pic:spPr>
                </pic:pic>
              </a:graphicData>
            </a:graphic>
          </wp:inline>
        </w:drawing>
      </w:r>
      <w:r>
        <w:br/>
      </w:r>
      <w:r>
        <w:br/>
      </w:r>
    </w:p>
    <w:p w:rsidR="00AD48EA" w:rsidRDefault="00AD48EA" w:rsidP="00AD48EA">
      <w:pPr>
        <w:pStyle w:val="Bodytext"/>
        <w:ind w:left="720"/>
      </w:pPr>
    </w:p>
    <w:p w:rsidR="00AD48EA" w:rsidRDefault="00AD48EA" w:rsidP="00AD48EA">
      <w:pPr>
        <w:pStyle w:val="Bodytext"/>
        <w:ind w:left="720"/>
      </w:pPr>
    </w:p>
    <w:p w:rsidR="00AD48EA" w:rsidRDefault="00AD48EA" w:rsidP="00AD48EA">
      <w:pPr>
        <w:pStyle w:val="Bodytext"/>
        <w:ind w:left="720"/>
      </w:pPr>
    </w:p>
    <w:p w:rsidR="00AD48EA" w:rsidRDefault="00F80BFE" w:rsidP="005C71A9">
      <w:pPr>
        <w:pStyle w:val="Bodytext"/>
        <w:numPr>
          <w:ilvl w:val="0"/>
          <w:numId w:val="28"/>
        </w:numPr>
      </w:pPr>
      <w:r>
        <w:t>Default, non-customizable client login screen</w:t>
      </w:r>
      <w:r w:rsidR="00AD48EA">
        <w:br/>
      </w:r>
      <w:r w:rsidR="00AD48EA">
        <w:br/>
      </w:r>
      <w:r w:rsidR="00AD48EA">
        <w:rPr>
          <w:noProof/>
          <w:lang w:eastAsia="zh-CN"/>
        </w:rPr>
        <w:drawing>
          <wp:inline distT="0" distB="0" distL="0" distR="0" wp14:anchorId="086FBCA1" wp14:editId="5CE6AC91">
            <wp:extent cx="5210175" cy="36471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939" cy="3648358"/>
                    </a:xfrm>
                    <a:prstGeom prst="rect">
                      <a:avLst/>
                    </a:prstGeom>
                  </pic:spPr>
                </pic:pic>
              </a:graphicData>
            </a:graphic>
          </wp:inline>
        </w:drawing>
      </w:r>
      <w:r w:rsidR="00AD48EA">
        <w:br/>
      </w:r>
    </w:p>
    <w:p w:rsidR="005C71A9" w:rsidRDefault="00AD48EA" w:rsidP="005C71A9">
      <w:pPr>
        <w:pStyle w:val="Bodytext"/>
        <w:numPr>
          <w:ilvl w:val="0"/>
          <w:numId w:val="28"/>
        </w:numPr>
      </w:pPr>
      <w:r>
        <w:t>Customized logo (</w:t>
      </w:r>
      <w:r w:rsidR="00D207A3">
        <w:t>green</w:t>
      </w:r>
      <w:r>
        <w:t xml:space="preserve"> highlight) and background (</w:t>
      </w:r>
      <w:r w:rsidR="00D207A3">
        <w:t>red</w:t>
      </w:r>
      <w:r>
        <w:t xml:space="preserve"> highlight) in the casino lobby</w:t>
      </w:r>
      <w:r w:rsidR="00F80BFE">
        <w:br/>
      </w:r>
      <w:r w:rsidR="00D207A3">
        <w:br/>
      </w:r>
      <w:r w:rsidR="00D207A3">
        <w:rPr>
          <w:noProof/>
          <w:lang w:eastAsia="zh-CN"/>
        </w:rPr>
        <w:lastRenderedPageBreak/>
        <w:drawing>
          <wp:inline distT="0" distB="0" distL="0" distR="0">
            <wp:extent cx="5219307" cy="33528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2034" cy="3360975"/>
                    </a:xfrm>
                    <a:prstGeom prst="rect">
                      <a:avLst/>
                    </a:prstGeom>
                    <a:noFill/>
                    <a:ln>
                      <a:noFill/>
                    </a:ln>
                  </pic:spPr>
                </pic:pic>
              </a:graphicData>
            </a:graphic>
          </wp:inline>
        </w:drawing>
      </w:r>
      <w:r w:rsidR="00F80BFE">
        <w:br/>
      </w:r>
      <w:r w:rsidR="005C71A9">
        <w:br/>
      </w:r>
    </w:p>
    <w:p w:rsidR="005B5F68" w:rsidRDefault="005B5F68" w:rsidP="005B5F68">
      <w:pPr>
        <w:pStyle w:val="Heading2"/>
      </w:pPr>
      <w:bookmarkStart w:id="7" w:name="_Toc384722710"/>
      <w:r>
        <w:t xml:space="preserve">Integration </w:t>
      </w:r>
      <w:r w:rsidR="00BB4C31">
        <w:t xml:space="preserve">and reporting </w:t>
      </w:r>
      <w:r w:rsidR="00F76331">
        <w:t>functions</w:t>
      </w:r>
      <w:bookmarkEnd w:id="7"/>
    </w:p>
    <w:p w:rsidR="00F23775" w:rsidRDefault="00B2560A" w:rsidP="005B5F68">
      <w:pPr>
        <w:pStyle w:val="Bodytext"/>
      </w:pPr>
      <w:r>
        <w:t>We</w:t>
      </w:r>
      <w:r w:rsidR="005B5F68">
        <w:t xml:space="preserve"> </w:t>
      </w:r>
      <w:r w:rsidR="00A35F34">
        <w:t>are</w:t>
      </w:r>
      <w:r w:rsidR="005B5F68">
        <w:t xml:space="preserve"> using </w:t>
      </w:r>
      <w:r w:rsidR="00AA16D9">
        <w:t>an</w:t>
      </w:r>
      <w:r w:rsidR="005B5F68">
        <w:t xml:space="preserve"> HTTP based integration system where </w:t>
      </w:r>
      <w:r w:rsidR="003E5058">
        <w:t xml:space="preserve">all integration API calls are sent to </w:t>
      </w:r>
      <w:r>
        <w:t>our system</w:t>
      </w:r>
      <w:r w:rsidR="003E5058">
        <w:t xml:space="preserve"> from the </w:t>
      </w:r>
      <w:r w:rsidR="009D194C">
        <w:t>Customers</w:t>
      </w:r>
      <w:r w:rsidR="003E5058">
        <w:t xml:space="preserve"> environment over SSL. </w:t>
      </w:r>
      <w:r>
        <w:t>Our system</w:t>
      </w:r>
      <w:r w:rsidR="003E5058">
        <w:t xml:space="preserve"> utilizes a high-level security and automated interna</w:t>
      </w:r>
      <w:r w:rsidR="00F23775">
        <w:t xml:space="preserve">l security mechanisms to </w:t>
      </w:r>
      <w:r w:rsidR="009D194C">
        <w:t>enhance</w:t>
      </w:r>
      <w:r w:rsidR="00F23775">
        <w:t xml:space="preserve"> the integrity and validity of </w:t>
      </w:r>
      <w:r w:rsidR="009D194C">
        <w:t>our</w:t>
      </w:r>
      <w:r w:rsidR="00F23775">
        <w:t xml:space="preserve"> environment.</w:t>
      </w:r>
    </w:p>
    <w:p w:rsidR="008560DC" w:rsidRDefault="00A202C6" w:rsidP="007C1482">
      <w:pPr>
        <w:pStyle w:val="Bodytext"/>
      </w:pPr>
      <w:r>
        <w:t>SSL s</w:t>
      </w:r>
      <w:r w:rsidR="00294675">
        <w:t>ecurity certificates for the integration</w:t>
      </w:r>
      <w:r w:rsidR="007C1482">
        <w:t xml:space="preserve"> will be provided to you separately upon the completion of activating the integration and management accounts.</w:t>
      </w:r>
    </w:p>
    <w:p w:rsidR="007C1482" w:rsidRDefault="00F70DB3" w:rsidP="00F70DB3">
      <w:pPr>
        <w:pStyle w:val="Heading3"/>
      </w:pPr>
      <w:bookmarkStart w:id="8" w:name="_Toc384722711"/>
      <w:r>
        <w:t>Integration API</w:t>
      </w:r>
      <w:bookmarkEnd w:id="8"/>
    </w:p>
    <w:p w:rsidR="007C1482" w:rsidRDefault="007C1482" w:rsidP="00B3187E">
      <w:pPr>
        <w:rPr>
          <w:color w:val="000000"/>
          <w:szCs w:val="20"/>
          <w:lang w:eastAsia="ko-KR"/>
        </w:rPr>
      </w:pPr>
      <w:r w:rsidRPr="0074729C">
        <w:rPr>
          <w:b/>
        </w:rPr>
        <w:t>Integration server URL:</w:t>
      </w:r>
      <w:r>
        <w:t xml:space="preserve"> </w:t>
      </w:r>
      <w:r>
        <w:tab/>
      </w:r>
      <w:r>
        <w:tab/>
      </w:r>
      <w:r w:rsidR="009D71EA">
        <w:tab/>
      </w:r>
      <w:r w:rsidR="00E741E3">
        <w:tab/>
      </w:r>
      <w:r w:rsidR="00DA5531">
        <w:rPr>
          <w:color w:val="000000"/>
          <w:szCs w:val="20"/>
          <w:lang w:eastAsia="ko-KR"/>
        </w:rPr>
        <w:t>https://kioskpublicapi.redhorse88.com/</w:t>
      </w:r>
    </w:p>
    <w:p w:rsidR="00EF51C9" w:rsidRPr="00EF51C9" w:rsidRDefault="00EF51C9" w:rsidP="00EF51C9">
      <w:pPr>
        <w:pStyle w:val="Bodytext"/>
        <w:rPr>
          <w:lang w:eastAsia="ko-KR"/>
        </w:rPr>
      </w:pPr>
    </w:p>
    <w:p w:rsidR="00DB0F4F" w:rsidRDefault="00DB0F4F" w:rsidP="00545A67">
      <w:pPr>
        <w:pStyle w:val="Bodytext"/>
        <w:numPr>
          <w:ilvl w:val="0"/>
          <w:numId w:val="25"/>
        </w:numPr>
        <w:rPr>
          <w:b/>
        </w:rPr>
      </w:pPr>
      <w:r w:rsidRPr="00DB0F4F">
        <w:rPr>
          <w:b/>
        </w:rPr>
        <w:t>Player functions</w:t>
      </w:r>
    </w:p>
    <w:p w:rsidR="007B19DD" w:rsidRDefault="00BF485A" w:rsidP="007C1482">
      <w:pPr>
        <w:pStyle w:val="Bodytext"/>
      </w:pPr>
      <w:r>
        <w:rPr>
          <w:b/>
        </w:rPr>
        <w:t>Function to create players</w:t>
      </w:r>
      <w:r w:rsidR="00E741E3">
        <w:rPr>
          <w:b/>
        </w:rPr>
        <w:t>:</w:t>
      </w:r>
      <w:r>
        <w:rPr>
          <w:b/>
        </w:rPr>
        <w:tab/>
      </w:r>
      <w:r w:rsidR="00E679A3">
        <w:tab/>
      </w:r>
      <w:r w:rsidR="009D71EA">
        <w:tab/>
      </w:r>
      <w:proofErr w:type="spellStart"/>
      <w:r w:rsidR="008C4C21" w:rsidRPr="008C4C21">
        <w:t>createPlayer</w:t>
      </w:r>
      <w:proofErr w:type="spellEnd"/>
    </w:p>
    <w:p w:rsidR="007B19DD" w:rsidRDefault="00BF485A" w:rsidP="007C1482">
      <w:pPr>
        <w:pStyle w:val="Bodytext"/>
      </w:pPr>
      <w:r>
        <w:rPr>
          <w:b/>
        </w:rPr>
        <w:t>Function to read player info</w:t>
      </w:r>
      <w:r w:rsidR="00E741E3">
        <w:rPr>
          <w:b/>
        </w:rPr>
        <w:t>:</w:t>
      </w:r>
      <w:r>
        <w:rPr>
          <w:b/>
        </w:rPr>
        <w:tab/>
      </w:r>
      <w:r w:rsidR="00E741E3">
        <w:tab/>
      </w:r>
      <w:r w:rsidR="00E741E3">
        <w:tab/>
      </w:r>
      <w:proofErr w:type="spellStart"/>
      <w:r w:rsidR="008C4C21" w:rsidRPr="008C4C21">
        <w:t>getPlayerInfo</w:t>
      </w:r>
      <w:proofErr w:type="spellEnd"/>
    </w:p>
    <w:p w:rsidR="007B19DD" w:rsidRDefault="00BF485A" w:rsidP="007C1482">
      <w:pPr>
        <w:pStyle w:val="Bodytext"/>
      </w:pPr>
      <w:r>
        <w:rPr>
          <w:b/>
        </w:rPr>
        <w:t>Function to update player account</w:t>
      </w:r>
      <w:r w:rsidR="00E741E3">
        <w:rPr>
          <w:b/>
        </w:rPr>
        <w:t>:</w:t>
      </w:r>
      <w:r w:rsidR="00E741E3">
        <w:rPr>
          <w:b/>
        </w:rPr>
        <w:tab/>
      </w:r>
      <w:r w:rsidR="009D71EA">
        <w:tab/>
      </w:r>
      <w:proofErr w:type="spellStart"/>
      <w:r w:rsidR="008C4C21" w:rsidRPr="008C4C21">
        <w:t>updatePlayer</w:t>
      </w:r>
      <w:proofErr w:type="spellEnd"/>
    </w:p>
    <w:p w:rsidR="00DB0F4F" w:rsidRDefault="00BF485A" w:rsidP="007C1482">
      <w:pPr>
        <w:pStyle w:val="Bodytext"/>
      </w:pPr>
      <w:r>
        <w:rPr>
          <w:b/>
        </w:rPr>
        <w:t>Function to check if player is online</w:t>
      </w:r>
      <w:r w:rsidR="00DB0F4F">
        <w:rPr>
          <w:b/>
        </w:rPr>
        <w:t>:</w:t>
      </w:r>
      <w:r w:rsidR="00DB0F4F">
        <w:rPr>
          <w:b/>
        </w:rPr>
        <w:tab/>
      </w:r>
      <w:r w:rsidR="00DB0F4F">
        <w:tab/>
      </w:r>
      <w:proofErr w:type="spellStart"/>
      <w:r w:rsidR="00DB0F4F" w:rsidRPr="00DB0F4F">
        <w:t>isPlayerOnline</w:t>
      </w:r>
      <w:proofErr w:type="spellEnd"/>
    </w:p>
    <w:p w:rsidR="00AC34A5" w:rsidRDefault="00BF485A" w:rsidP="007C1482">
      <w:pPr>
        <w:pStyle w:val="Bodytext"/>
      </w:pPr>
      <w:r>
        <w:rPr>
          <w:b/>
        </w:rPr>
        <w:t>Function to deposit to player account</w:t>
      </w:r>
      <w:r w:rsidR="00E741E3">
        <w:rPr>
          <w:b/>
        </w:rPr>
        <w:t>:</w:t>
      </w:r>
      <w:r w:rsidR="00E741E3">
        <w:rPr>
          <w:b/>
        </w:rPr>
        <w:tab/>
      </w:r>
      <w:r w:rsidR="00E741E3">
        <w:tab/>
      </w:r>
      <w:r w:rsidR="008C4C21" w:rsidRPr="008C4C21">
        <w:t>deposit</w:t>
      </w:r>
    </w:p>
    <w:p w:rsidR="00AC34A5" w:rsidRDefault="00BF485A" w:rsidP="007C1482">
      <w:pPr>
        <w:pStyle w:val="Bodytext"/>
      </w:pPr>
      <w:r>
        <w:rPr>
          <w:b/>
        </w:rPr>
        <w:t>Function to withdraw from player account</w:t>
      </w:r>
      <w:r w:rsidR="00E741E3">
        <w:rPr>
          <w:b/>
        </w:rPr>
        <w:t>:</w:t>
      </w:r>
      <w:r w:rsidR="00E741E3">
        <w:rPr>
          <w:b/>
        </w:rPr>
        <w:tab/>
      </w:r>
      <w:r w:rsidR="008C4C21" w:rsidRPr="008C4C21">
        <w:t>withdraw</w:t>
      </w:r>
    </w:p>
    <w:p w:rsidR="00AC34A5" w:rsidRDefault="00BF485A" w:rsidP="007C1482">
      <w:pPr>
        <w:pStyle w:val="Bodytext"/>
      </w:pPr>
      <w:r>
        <w:rPr>
          <w:b/>
        </w:rPr>
        <w:t>Function to check status of transaction</w:t>
      </w:r>
      <w:r w:rsidR="00E741E3">
        <w:rPr>
          <w:b/>
        </w:rPr>
        <w:t>:</w:t>
      </w:r>
      <w:r w:rsidR="00E741E3">
        <w:rPr>
          <w:b/>
        </w:rPr>
        <w:tab/>
      </w:r>
      <w:r w:rsidR="004C5072" w:rsidRPr="004C5072">
        <w:rPr>
          <w:b/>
        </w:rPr>
        <w:tab/>
      </w:r>
      <w:proofErr w:type="spellStart"/>
      <w:r w:rsidR="008C4C21" w:rsidRPr="008C4C21">
        <w:t>checktransaction</w:t>
      </w:r>
      <w:proofErr w:type="spellEnd"/>
    </w:p>
    <w:p w:rsidR="00EF51C9" w:rsidRDefault="00EF51C9" w:rsidP="007C1482">
      <w:pPr>
        <w:pStyle w:val="Bodytext"/>
      </w:pPr>
    </w:p>
    <w:p w:rsidR="00EF51C9" w:rsidRDefault="00EF51C9" w:rsidP="00EF51C9">
      <w:pPr>
        <w:pStyle w:val="Bodytext"/>
        <w:numPr>
          <w:ilvl w:val="0"/>
          <w:numId w:val="25"/>
        </w:numPr>
        <w:rPr>
          <w:b/>
        </w:rPr>
      </w:pPr>
      <w:r>
        <w:rPr>
          <w:b/>
        </w:rPr>
        <w:t>Mass functions</w:t>
      </w:r>
    </w:p>
    <w:p w:rsidR="00EF51C9" w:rsidRDefault="00162368" w:rsidP="00EF51C9">
      <w:pPr>
        <w:pStyle w:val="Bodytext"/>
      </w:pPr>
      <w:r>
        <w:rPr>
          <w:b/>
        </w:rPr>
        <w:lastRenderedPageBreak/>
        <w:t>Function to mass create player accounts</w:t>
      </w:r>
      <w:r w:rsidR="00EF51C9">
        <w:rPr>
          <w:b/>
        </w:rPr>
        <w:t>:</w:t>
      </w:r>
      <w:r w:rsidR="00EF51C9">
        <w:tab/>
      </w:r>
      <w:r w:rsidR="00EF51C9">
        <w:tab/>
      </w:r>
      <w:proofErr w:type="spellStart"/>
      <w:r w:rsidR="00EF51C9" w:rsidRPr="00EF51C9">
        <w:t>massCreatePlayers</w:t>
      </w:r>
      <w:proofErr w:type="spellEnd"/>
    </w:p>
    <w:p w:rsidR="00EF51C9" w:rsidRDefault="00162368" w:rsidP="00EF51C9">
      <w:pPr>
        <w:pStyle w:val="Bodytext"/>
      </w:pPr>
      <w:r>
        <w:rPr>
          <w:b/>
        </w:rPr>
        <w:t>Function to mass disable player accounts</w:t>
      </w:r>
      <w:r w:rsidR="00EF51C9">
        <w:rPr>
          <w:b/>
        </w:rPr>
        <w:t>:</w:t>
      </w:r>
      <w:r w:rsidR="00EF51C9">
        <w:tab/>
      </w:r>
      <w:r w:rsidR="00EF51C9">
        <w:tab/>
      </w:r>
      <w:proofErr w:type="spellStart"/>
      <w:r w:rsidR="00EF51C9" w:rsidRPr="00EF51C9">
        <w:t>massFreezePlayers</w:t>
      </w:r>
      <w:proofErr w:type="spellEnd"/>
    </w:p>
    <w:p w:rsidR="00EF51C9" w:rsidRDefault="00162368" w:rsidP="00EF51C9">
      <w:pPr>
        <w:pStyle w:val="Bodytext"/>
      </w:pPr>
      <w:r>
        <w:rPr>
          <w:b/>
        </w:rPr>
        <w:t>Function to mass deposit into player accounts</w:t>
      </w:r>
      <w:r w:rsidR="00B649AC">
        <w:rPr>
          <w:b/>
        </w:rPr>
        <w:t>:</w:t>
      </w:r>
      <w:r w:rsidR="00EF51C9">
        <w:tab/>
      </w:r>
      <w:proofErr w:type="spellStart"/>
      <w:r w:rsidR="00EF51C9" w:rsidRPr="00EF51C9">
        <w:t>massDepositPlayers</w:t>
      </w:r>
      <w:proofErr w:type="spellEnd"/>
    </w:p>
    <w:p w:rsidR="00EF51C9" w:rsidRDefault="00EF51C9" w:rsidP="00EF51C9">
      <w:pPr>
        <w:pStyle w:val="Bodytext"/>
      </w:pPr>
    </w:p>
    <w:p w:rsidR="00EF51C9" w:rsidRDefault="00EF51C9" w:rsidP="00EF51C9">
      <w:pPr>
        <w:pStyle w:val="Bodytext"/>
        <w:numPr>
          <w:ilvl w:val="0"/>
          <w:numId w:val="25"/>
        </w:numPr>
        <w:rPr>
          <w:b/>
        </w:rPr>
      </w:pPr>
      <w:r>
        <w:rPr>
          <w:b/>
        </w:rPr>
        <w:t>Reporting functions</w:t>
      </w:r>
    </w:p>
    <w:p w:rsidR="00EF51C9" w:rsidRDefault="00105F36" w:rsidP="00EF51C9">
      <w:pPr>
        <w:pStyle w:val="Bodytext"/>
      </w:pPr>
      <w:r>
        <w:rPr>
          <w:b/>
        </w:rPr>
        <w:t>Function to show kiosk structure</w:t>
      </w:r>
      <w:r w:rsidR="00EF51C9">
        <w:rPr>
          <w:b/>
        </w:rPr>
        <w:t>:</w:t>
      </w:r>
      <w:r w:rsidR="00394BD9">
        <w:rPr>
          <w:b/>
        </w:rPr>
        <w:tab/>
      </w:r>
      <w:r w:rsidR="00EF51C9">
        <w:tab/>
      </w:r>
      <w:r w:rsidR="00EF51C9">
        <w:tab/>
      </w:r>
      <w:proofErr w:type="spellStart"/>
      <w:r w:rsidR="00EF51C9" w:rsidRPr="00EF51C9">
        <w:t>getKiosks</w:t>
      </w:r>
      <w:proofErr w:type="spellEnd"/>
    </w:p>
    <w:p w:rsidR="00782639" w:rsidRDefault="00782639" w:rsidP="00782639">
      <w:pPr>
        <w:pStyle w:val="Bodytext"/>
      </w:pPr>
      <w:r>
        <w:rPr>
          <w:b/>
        </w:rPr>
        <w:t xml:space="preserve">This is a fun </w:t>
      </w:r>
      <w:r w:rsidR="00853CE8">
        <w:rPr>
          <w:b/>
        </w:rPr>
        <w:t>action</w:t>
      </w:r>
      <w:r>
        <w:rPr>
          <w:b/>
        </w:rPr>
        <w:t xml:space="preserve"> to be used many times:</w:t>
      </w:r>
      <w:r>
        <w:tab/>
      </w:r>
      <w:proofErr w:type="spellStart"/>
      <w:r w:rsidRPr="00EF51C9">
        <w:t>getallcustomreports</w:t>
      </w:r>
      <w:proofErr w:type="spellEnd"/>
    </w:p>
    <w:p w:rsidR="00EF51C9" w:rsidRDefault="00782639" w:rsidP="00EF51C9">
      <w:pPr>
        <w:pStyle w:val="Bodytext"/>
      </w:pPr>
      <w:r>
        <w:rPr>
          <w:b/>
        </w:rPr>
        <w:t>Function to call a report for data</w:t>
      </w:r>
      <w:r w:rsidR="00EF51C9">
        <w:rPr>
          <w:b/>
        </w:rPr>
        <w:t>:</w:t>
      </w:r>
      <w:r>
        <w:rPr>
          <w:b/>
        </w:rPr>
        <w:tab/>
      </w:r>
      <w:r w:rsidR="00EF51C9">
        <w:tab/>
      </w:r>
      <w:r w:rsidR="00EF51C9">
        <w:tab/>
      </w:r>
      <w:proofErr w:type="spellStart"/>
      <w:r w:rsidR="00EF51C9" w:rsidRPr="00EF51C9">
        <w:t>getReport</w:t>
      </w:r>
      <w:proofErr w:type="spellEnd"/>
    </w:p>
    <w:p w:rsidR="00EF51C9" w:rsidRDefault="00EF51C9" w:rsidP="00EF51C9">
      <w:pPr>
        <w:pStyle w:val="Bodytext"/>
      </w:pPr>
      <w:r>
        <w:rPr>
          <w:b/>
        </w:rPr>
        <w:t xml:space="preserve">This is a fun </w:t>
      </w:r>
      <w:r w:rsidR="00853CE8">
        <w:rPr>
          <w:b/>
        </w:rPr>
        <w:t>action</w:t>
      </w:r>
      <w:r>
        <w:rPr>
          <w:b/>
        </w:rPr>
        <w:t xml:space="preserve"> to be used many times:</w:t>
      </w:r>
      <w:r>
        <w:tab/>
      </w:r>
      <w:proofErr w:type="spellStart"/>
      <w:r w:rsidRPr="00EF51C9">
        <w:t>getReportForm</w:t>
      </w:r>
      <w:proofErr w:type="spellEnd"/>
    </w:p>
    <w:p w:rsidR="00EF51C9" w:rsidRDefault="00EF51C9" w:rsidP="00EF51C9">
      <w:pPr>
        <w:pStyle w:val="Bodytext"/>
      </w:pPr>
    </w:p>
    <w:p w:rsidR="00F70DB3" w:rsidRPr="000E630F" w:rsidRDefault="00F70DB3" w:rsidP="00AA16D9">
      <w:pPr>
        <w:pStyle w:val="Heading3"/>
      </w:pPr>
      <w:bookmarkStart w:id="9" w:name="_Toc384722712"/>
      <w:r>
        <w:t>Kiosk management system</w:t>
      </w:r>
      <w:r w:rsidR="00C009DF">
        <w:t xml:space="preserve"> access details</w:t>
      </w:r>
      <w:bookmarkEnd w:id="9"/>
    </w:p>
    <w:p w:rsidR="000E630F" w:rsidRDefault="000E630F" w:rsidP="000E630F">
      <w:pPr>
        <w:pStyle w:val="Bodytext"/>
      </w:pPr>
      <w:r w:rsidRPr="000E630F">
        <w:rPr>
          <w:b/>
        </w:rPr>
        <w:t>Kiosk management URL:</w:t>
      </w:r>
      <w:r>
        <w:rPr>
          <w:b/>
        </w:rPr>
        <w:tab/>
      </w:r>
      <w:r>
        <w:rPr>
          <w:b/>
        </w:rPr>
        <w:tab/>
      </w:r>
      <w:r>
        <w:tab/>
      </w:r>
      <w:r w:rsidR="00632049" w:rsidRPr="00632049">
        <w:t>https://</w:t>
      </w:r>
      <w:r w:rsidR="00024E64">
        <w:t>kiosk</w:t>
      </w:r>
      <w:r w:rsidR="00632049" w:rsidRPr="00632049">
        <w:t>.</w:t>
      </w:r>
      <w:r w:rsidR="004E5F1A">
        <w:t>yourdomain</w:t>
      </w:r>
      <w:r w:rsidR="00024E64">
        <w:t>.com</w:t>
      </w:r>
      <w:r w:rsidR="00632049" w:rsidRPr="00632049">
        <w:t>/</w:t>
      </w:r>
    </w:p>
    <w:p w:rsidR="000E630F" w:rsidRDefault="000E630F" w:rsidP="000E630F">
      <w:pPr>
        <w:pStyle w:val="Bodytext"/>
      </w:pPr>
      <w:r>
        <w:rPr>
          <w:b/>
        </w:rPr>
        <w:t>Kiosk admin user name</w:t>
      </w:r>
      <w:r w:rsidRPr="005C7DE3">
        <w:rPr>
          <w:b/>
        </w:rPr>
        <w:t>:</w:t>
      </w:r>
      <w:r w:rsidRPr="00B279C2">
        <w:tab/>
      </w:r>
      <w:r>
        <w:tab/>
      </w:r>
      <w:r>
        <w:tab/>
      </w:r>
      <w:r w:rsidR="00F46406">
        <w:t>******</w:t>
      </w:r>
    </w:p>
    <w:p w:rsidR="000E630F" w:rsidRDefault="000E630F" w:rsidP="000E630F">
      <w:pPr>
        <w:pStyle w:val="Bodytext"/>
      </w:pPr>
      <w:r>
        <w:rPr>
          <w:b/>
        </w:rPr>
        <w:t>Kiosk admin password</w:t>
      </w:r>
      <w:r w:rsidRPr="005C7DE3">
        <w:rPr>
          <w:b/>
        </w:rPr>
        <w:t>:</w:t>
      </w:r>
      <w:r w:rsidRPr="00B279C2">
        <w:tab/>
      </w:r>
      <w:r>
        <w:tab/>
      </w:r>
      <w:r>
        <w:tab/>
      </w:r>
      <w:r w:rsidR="00F46406">
        <w:t>******</w:t>
      </w:r>
    </w:p>
    <w:p w:rsidR="000E630F" w:rsidRDefault="000E630F" w:rsidP="000E630F">
      <w:pPr>
        <w:pStyle w:val="Bodytext"/>
      </w:pPr>
    </w:p>
    <w:p w:rsidR="00A66FB7" w:rsidRPr="002478D1" w:rsidRDefault="00A66FB7" w:rsidP="00A66FB7">
      <w:pPr>
        <w:pStyle w:val="Heading3"/>
      </w:pPr>
      <w:bookmarkStart w:id="10" w:name="_Toc384722718"/>
      <w:r>
        <w:t>Kiosk admin</w:t>
      </w:r>
      <w:bookmarkEnd w:id="10"/>
    </w:p>
    <w:p w:rsidR="00A66FB7" w:rsidRDefault="00A66FB7" w:rsidP="00A66FB7">
      <w:pPr>
        <w:pStyle w:val="Bodytext"/>
      </w:pPr>
      <w:r>
        <w:t>A kiosk admin is an admin account that owns and manages players directly under itself.</w:t>
      </w:r>
    </w:p>
    <w:p w:rsidR="00A66FB7" w:rsidRPr="002478D1" w:rsidRDefault="00A66FB7" w:rsidP="00A66FB7">
      <w:pPr>
        <w:pStyle w:val="Heading3"/>
      </w:pPr>
      <w:bookmarkStart w:id="11" w:name="_Toc384722719"/>
      <w:r>
        <w:t>Kiosk</w:t>
      </w:r>
      <w:bookmarkEnd w:id="11"/>
    </w:p>
    <w:p w:rsidR="00A66FB7" w:rsidRDefault="00A66FB7" w:rsidP="00541094">
      <w:pPr>
        <w:pStyle w:val="Bodytext"/>
      </w:pPr>
      <w:r>
        <w:t>A kiosk is a virtual container that holds player accounts. Every kiosk must be under an entity and must belong to one or more kiosk admins.</w:t>
      </w:r>
    </w:p>
    <w:p w:rsidR="00C0581F" w:rsidRDefault="00C0581F" w:rsidP="00541094">
      <w:pPr>
        <w:pStyle w:val="Bodytext"/>
      </w:pPr>
    </w:p>
    <w:p w:rsidR="00C0581F" w:rsidRDefault="00C0581F" w:rsidP="00541094">
      <w:pPr>
        <w:pStyle w:val="Bodytext"/>
      </w:pPr>
      <w:r>
        <w:t>For further information and training on the Kiosk system please contact your Account Executive.</w:t>
      </w:r>
    </w:p>
    <w:p w:rsidR="006E6355" w:rsidRDefault="00E751AB" w:rsidP="00186572">
      <w:pPr>
        <w:pStyle w:val="Heading2"/>
      </w:pPr>
      <w:bookmarkStart w:id="12" w:name="_Toc384722720"/>
      <w:r>
        <w:t>Player</w:t>
      </w:r>
      <w:r w:rsidR="00281901">
        <w:t xml:space="preserve"> </w:t>
      </w:r>
      <w:r w:rsidR="000D5636">
        <w:t>data synchronization</w:t>
      </w:r>
      <w:bookmarkEnd w:id="12"/>
    </w:p>
    <w:p w:rsidR="0074729C" w:rsidRPr="00295A3F" w:rsidRDefault="003B6651" w:rsidP="00295A3F">
      <w:pPr>
        <w:pStyle w:val="Bodytext"/>
      </w:pPr>
      <w:r>
        <w:t>Player</w:t>
      </w:r>
      <w:r w:rsidR="00114D32">
        <w:t xml:space="preserve"> data synchronization is required as a basis of all other integration parts for </w:t>
      </w:r>
      <w:r w:rsidR="00F26D7A">
        <w:t>our</w:t>
      </w:r>
      <w:r w:rsidR="00114D32">
        <w:t xml:space="preserve"> </w:t>
      </w:r>
      <w:r w:rsidR="00FE1FD0">
        <w:t>platform</w:t>
      </w:r>
      <w:r w:rsidR="00114D32">
        <w:t xml:space="preserve">. </w:t>
      </w:r>
      <w:r w:rsidR="00F26D7A">
        <w:t>Our</w:t>
      </w:r>
      <w:r w:rsidR="00114D32">
        <w:t xml:space="preserve"> integration system requires that a valid user name and password exist</w:t>
      </w:r>
      <w:r w:rsidR="00CD166A">
        <w:t>s</w:t>
      </w:r>
      <w:r w:rsidR="00114D32">
        <w:t xml:space="preserve"> in </w:t>
      </w:r>
      <w:r w:rsidR="00F26D7A">
        <w:t>our</w:t>
      </w:r>
      <w:r w:rsidR="00114D32">
        <w:t xml:space="preserve"> </w:t>
      </w:r>
      <w:r w:rsidR="003E3709">
        <w:t>platform</w:t>
      </w:r>
      <w:r w:rsidR="00114D32">
        <w:t xml:space="preserve"> database to authenticate users</w:t>
      </w:r>
      <w:r w:rsidR="002379E9">
        <w:t xml:space="preserve"> into the system and the keep the mandatory user information up to date.</w:t>
      </w:r>
    </w:p>
    <w:p w:rsidR="002478D1" w:rsidRPr="002478D1" w:rsidRDefault="00763300" w:rsidP="002478D1">
      <w:pPr>
        <w:pStyle w:val="Heading3"/>
      </w:pPr>
      <w:bookmarkStart w:id="13" w:name="_Toc384722721"/>
      <w:r>
        <w:t>Creating a</w:t>
      </w:r>
      <w:r w:rsidR="001710C6">
        <w:t xml:space="preserve"> new</w:t>
      </w:r>
      <w:r w:rsidR="00967345">
        <w:t xml:space="preserve"> Player</w:t>
      </w:r>
      <w:r w:rsidR="001710C6">
        <w:t xml:space="preserve"> account</w:t>
      </w:r>
      <w:bookmarkEnd w:id="13"/>
      <w:r w:rsidR="00382B33">
        <w:t xml:space="preserve"> </w:t>
      </w:r>
    </w:p>
    <w:p w:rsidR="0033384A" w:rsidRPr="0033384A" w:rsidRDefault="00A26876" w:rsidP="0033384A">
      <w:pPr>
        <w:rPr>
          <w:iCs/>
        </w:rPr>
      </w:pPr>
      <w:r w:rsidRPr="005E0DB2">
        <w:rPr>
          <w:rStyle w:val="Emphasis"/>
          <w:i w:val="0"/>
        </w:rPr>
        <w:t xml:space="preserve">Users can be </w:t>
      </w:r>
      <w:r w:rsidR="0057730E">
        <w:rPr>
          <w:rStyle w:val="Emphasis"/>
          <w:i w:val="0"/>
        </w:rPr>
        <w:t>created via</w:t>
      </w:r>
      <w:r w:rsidR="00FE62A7" w:rsidRPr="005E0DB2">
        <w:rPr>
          <w:rStyle w:val="Emphasis"/>
          <w:i w:val="0"/>
        </w:rPr>
        <w:t xml:space="preserve"> </w:t>
      </w:r>
      <w:r w:rsidR="00F26D7A">
        <w:rPr>
          <w:rStyle w:val="Emphasis"/>
          <w:i w:val="0"/>
        </w:rPr>
        <w:t>our</w:t>
      </w:r>
      <w:r w:rsidRPr="005E0DB2">
        <w:rPr>
          <w:rStyle w:val="Emphasis"/>
          <w:i w:val="0"/>
        </w:rPr>
        <w:t xml:space="preserve"> Integration API call</w:t>
      </w:r>
      <w:r w:rsidR="00FE62A7" w:rsidRPr="005E0DB2">
        <w:rPr>
          <w:rStyle w:val="Emphasis"/>
          <w:i w:val="0"/>
        </w:rPr>
        <w:t xml:space="preserve"> functions in</w:t>
      </w:r>
      <w:r w:rsidRPr="005E0DB2">
        <w:rPr>
          <w:rStyle w:val="Emphasis"/>
          <w:i w:val="0"/>
        </w:rPr>
        <w:t xml:space="preserve"> </w:t>
      </w:r>
      <w:proofErr w:type="spellStart"/>
      <w:r w:rsidR="000D2093" w:rsidRPr="000D2093">
        <w:rPr>
          <w:rStyle w:val="Emphasis"/>
          <w:i w:val="0"/>
        </w:rPr>
        <w:t>createPlayer</w:t>
      </w:r>
      <w:proofErr w:type="spellEnd"/>
      <w:r w:rsidR="00FE62A7" w:rsidRPr="005E0DB2">
        <w:rPr>
          <w:rStyle w:val="Emphasis"/>
          <w:i w:val="0"/>
        </w:rPr>
        <w:t xml:space="preserve"> </w:t>
      </w:r>
      <w:r w:rsidR="00695236">
        <w:rPr>
          <w:rStyle w:val="Emphasis"/>
          <w:i w:val="0"/>
        </w:rPr>
        <w:t>API call</w:t>
      </w:r>
      <w:r w:rsidR="00967229" w:rsidRPr="005E0DB2">
        <w:rPr>
          <w:rStyle w:val="Emphasis"/>
          <w:i w:val="0"/>
        </w:rPr>
        <w:t>.</w:t>
      </w:r>
      <w:r w:rsidR="006B05E7" w:rsidRPr="005E0DB2">
        <w:rPr>
          <w:rStyle w:val="Emphasis"/>
          <w:i w:val="0"/>
        </w:rPr>
        <w:t xml:space="preserve"> </w:t>
      </w:r>
      <w:r w:rsidRPr="005E0DB2">
        <w:rPr>
          <w:rStyle w:val="Emphasis"/>
          <w:i w:val="0"/>
        </w:rPr>
        <w:t xml:space="preserve">When creating user accounts </w:t>
      </w:r>
      <w:r w:rsidR="006B05E7" w:rsidRPr="005E0DB2">
        <w:rPr>
          <w:rStyle w:val="Emphasis"/>
          <w:i w:val="0"/>
        </w:rPr>
        <w:t xml:space="preserve">please note that </w:t>
      </w:r>
      <w:r w:rsidRPr="005E0DB2">
        <w:rPr>
          <w:rStyle w:val="Emphasis"/>
          <w:i w:val="0"/>
        </w:rPr>
        <w:t xml:space="preserve">all </w:t>
      </w:r>
      <w:r w:rsidR="0023592A">
        <w:rPr>
          <w:rStyle w:val="Emphasis"/>
          <w:i w:val="0"/>
        </w:rPr>
        <w:t>user names</w:t>
      </w:r>
      <w:r w:rsidRPr="005E0DB2">
        <w:rPr>
          <w:rStyle w:val="Emphasis"/>
          <w:i w:val="0"/>
        </w:rPr>
        <w:t xml:space="preserve"> </w:t>
      </w:r>
      <w:r w:rsidR="005B0A36">
        <w:rPr>
          <w:rStyle w:val="Emphasis"/>
          <w:i w:val="0"/>
        </w:rPr>
        <w:t xml:space="preserve">must be in </w:t>
      </w:r>
      <w:r w:rsidR="004B40AA">
        <w:rPr>
          <w:rStyle w:val="Emphasis"/>
          <w:i w:val="0"/>
        </w:rPr>
        <w:t>UPPER CASE</w:t>
      </w:r>
      <w:r w:rsidR="005B0A36">
        <w:rPr>
          <w:rStyle w:val="Emphasis"/>
          <w:i w:val="0"/>
        </w:rPr>
        <w:t xml:space="preserve"> and a prefix designated in the account details for the user </w:t>
      </w:r>
      <w:r w:rsidR="00AE0B92">
        <w:rPr>
          <w:rStyle w:val="Emphasis"/>
          <w:i w:val="0"/>
        </w:rPr>
        <w:t>should</w:t>
      </w:r>
      <w:r w:rsidR="0088439F">
        <w:rPr>
          <w:rStyle w:val="Emphasis"/>
          <w:i w:val="0"/>
        </w:rPr>
        <w:t xml:space="preserve"> be used to simplify user management and </w:t>
      </w:r>
      <w:r w:rsidR="00472E04">
        <w:rPr>
          <w:rStyle w:val="Emphasis"/>
          <w:i w:val="0"/>
        </w:rPr>
        <w:t xml:space="preserve">to avoid overlapping user names within </w:t>
      </w:r>
      <w:r w:rsidR="008A7579">
        <w:rPr>
          <w:rStyle w:val="Emphasis"/>
          <w:i w:val="0"/>
        </w:rPr>
        <w:t>the</w:t>
      </w:r>
      <w:r w:rsidR="00472E04">
        <w:rPr>
          <w:rStyle w:val="Emphasis"/>
          <w:i w:val="0"/>
        </w:rPr>
        <w:t xml:space="preserve"> environment.</w:t>
      </w:r>
    </w:p>
    <w:p w:rsidR="00ED5D9F" w:rsidRDefault="00A764B9" w:rsidP="00A764B9">
      <w:pPr>
        <w:pStyle w:val="Heading4"/>
        <w:rPr>
          <w:sz w:val="20"/>
          <w:szCs w:val="20"/>
        </w:rPr>
      </w:pPr>
      <w:r>
        <w:lastRenderedPageBreak/>
        <w:t>Example API call to create new account</w:t>
      </w:r>
    </w:p>
    <w:p w:rsidR="0098015A" w:rsidRDefault="00092772" w:rsidP="00092772">
      <w:pPr>
        <w:pStyle w:val="Bodytext"/>
      </w:pPr>
      <w:r>
        <w:t xml:space="preserve">This example URL includes all mandatory </w:t>
      </w:r>
      <w:r w:rsidR="00A74507">
        <w:t xml:space="preserve">input </w:t>
      </w:r>
      <w:r w:rsidR="00652831">
        <w:t>parameters</w:t>
      </w:r>
      <w:r w:rsidR="00111B55">
        <w:t xml:space="preserve"> and</w:t>
      </w:r>
      <w:r w:rsidR="005A057B">
        <w:t xml:space="preserve"> </w:t>
      </w:r>
      <w:r>
        <w:t>for user accounts to be created</w:t>
      </w:r>
      <w:r w:rsidR="009C61B0">
        <w:t>.</w:t>
      </w:r>
    </w:p>
    <w:p w:rsidR="000B554F" w:rsidRDefault="00AA2144" w:rsidP="00092772">
      <w:pPr>
        <w:pStyle w:val="Bodytext"/>
      </w:pPr>
      <w:r>
        <w:t xml:space="preserve">Example: </w:t>
      </w:r>
      <w:r w:rsidR="00DA5531">
        <w:t>https://kioskpublicapi.redhorse88.com/</w:t>
      </w:r>
      <w:r w:rsidR="009139DE" w:rsidRPr="009139DE">
        <w:t>createPlayer/</w:t>
      </w:r>
      <w:r w:rsidR="00E564F2">
        <w:t>SSCASINO0001</w:t>
      </w:r>
      <w:r w:rsidR="009139DE" w:rsidRPr="009139DE">
        <w:t>/</w:t>
      </w:r>
      <w:r w:rsidR="00E564F2" w:rsidRPr="00E564F2">
        <w:t>seoulcasino1</w:t>
      </w:r>
      <w:r w:rsidR="009139DE" w:rsidRPr="009139DE">
        <w:t>/</w:t>
      </w:r>
      <w:r w:rsidR="00E564F2" w:rsidRPr="00E564F2">
        <w:t xml:space="preserve"> seoulcasino1</w:t>
      </w:r>
      <w:r w:rsidR="009139DE" w:rsidRPr="009139DE">
        <w:t>/password/qwerty</w:t>
      </w:r>
    </w:p>
    <w:p w:rsidR="009139DE" w:rsidRDefault="009139DE" w:rsidP="00092772">
      <w:pPr>
        <w:pStyle w:val="Bodytext"/>
      </w:pPr>
    </w:p>
    <w:p w:rsidR="000B554F" w:rsidRDefault="004D07A5" w:rsidP="00092772">
      <w:pPr>
        <w:pStyle w:val="Bodytext"/>
      </w:pPr>
      <w:r>
        <w:t>All i</w:t>
      </w:r>
      <w:r w:rsidR="004C28C3">
        <w:t xml:space="preserve">nput </w:t>
      </w:r>
      <w:r w:rsidR="000B554F">
        <w:t>parameters have been given below.</w:t>
      </w:r>
    </w:p>
    <w:tbl>
      <w:tblPr>
        <w:tblW w:w="8720" w:type="dxa"/>
        <w:tblLook w:val="04A0" w:firstRow="1" w:lastRow="0" w:firstColumn="1" w:lastColumn="0" w:noHBand="0" w:noVBand="1"/>
      </w:tblPr>
      <w:tblGrid>
        <w:gridCol w:w="3280"/>
        <w:gridCol w:w="960"/>
        <w:gridCol w:w="3360"/>
        <w:gridCol w:w="1213"/>
      </w:tblGrid>
      <w:tr w:rsidR="00CD5AA6" w:rsidRPr="00CD5AA6" w:rsidTr="00CD5AA6">
        <w:trPr>
          <w:trHeight w:val="300"/>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Parameter name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Type</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Comments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Mandatory</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playername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Player username</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yes</w:t>
            </w:r>
          </w:p>
        </w:tc>
      </w:tr>
      <w:tr w:rsidR="00007549"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tcPr>
          <w:p w:rsidR="00007549" w:rsidRPr="00007549" w:rsidRDefault="00007549" w:rsidP="00007549">
            <w:pPr>
              <w:keepLines w:val="0"/>
              <w:widowControl/>
              <w:shd w:val="clear" w:color="auto" w:fill="auto"/>
              <w:spacing w:before="0" w:after="0"/>
              <w:rPr>
                <w:rFonts w:ascii="Calibri" w:hAnsi="Calibri" w:cs="Times New Roman"/>
                <w:color w:val="000000"/>
                <w:sz w:val="22"/>
                <w:szCs w:val="22"/>
              </w:rPr>
            </w:pPr>
            <w:proofErr w:type="spellStart"/>
            <w:r>
              <w:rPr>
                <w:rFonts w:ascii="Calibri" w:hAnsi="Calibri" w:cs="Times New Roman"/>
                <w:color w:val="000000"/>
                <w:sz w:val="22"/>
                <w:szCs w:val="22"/>
              </w:rPr>
              <w:t>kioskadminname</w:t>
            </w:r>
            <w:proofErr w:type="spellEnd"/>
          </w:p>
        </w:tc>
        <w:tc>
          <w:tcPr>
            <w:tcW w:w="960" w:type="dxa"/>
            <w:tcBorders>
              <w:top w:val="nil"/>
              <w:left w:val="nil"/>
              <w:bottom w:val="single" w:sz="4" w:space="0" w:color="auto"/>
              <w:right w:val="single" w:sz="4" w:space="0" w:color="auto"/>
            </w:tcBorders>
            <w:shd w:val="clear" w:color="auto" w:fill="auto"/>
            <w:noWrap/>
            <w:vAlign w:val="bottom"/>
          </w:tcPr>
          <w:p w:rsidR="00007549" w:rsidRPr="00CD5AA6" w:rsidRDefault="00007549" w:rsidP="00CD5AA6">
            <w:pPr>
              <w:keepLines w:val="0"/>
              <w:widowControl/>
              <w:shd w:val="clear" w:color="auto" w:fill="auto"/>
              <w:spacing w:before="0" w:after="0"/>
              <w:rPr>
                <w:rFonts w:ascii="Calibri" w:hAnsi="Calibri" w:cs="Times New Roman"/>
                <w:color w:val="000000"/>
                <w:sz w:val="22"/>
                <w:szCs w:val="22"/>
              </w:rPr>
            </w:pPr>
            <w:r>
              <w:rPr>
                <w:rFonts w:ascii="Calibri" w:hAnsi="Calibri" w:cs="Times New Roman"/>
                <w:color w:val="000000"/>
                <w:sz w:val="22"/>
                <w:szCs w:val="22"/>
              </w:rPr>
              <w:t>s</w:t>
            </w:r>
            <w:r w:rsidRPr="00CD5AA6">
              <w:rPr>
                <w:rFonts w:ascii="Calibri" w:hAnsi="Calibri" w:cs="Times New Roman"/>
                <w:color w:val="000000"/>
                <w:sz w:val="22"/>
                <w:szCs w:val="22"/>
              </w:rPr>
              <w:t>tring</w:t>
            </w:r>
          </w:p>
        </w:tc>
        <w:tc>
          <w:tcPr>
            <w:tcW w:w="3360" w:type="dxa"/>
            <w:tcBorders>
              <w:top w:val="nil"/>
              <w:left w:val="nil"/>
              <w:bottom w:val="single" w:sz="4" w:space="0" w:color="auto"/>
              <w:right w:val="single" w:sz="4" w:space="0" w:color="auto"/>
            </w:tcBorders>
            <w:shd w:val="clear" w:color="auto" w:fill="auto"/>
            <w:noWrap/>
            <w:vAlign w:val="bottom"/>
          </w:tcPr>
          <w:p w:rsidR="00007549" w:rsidRPr="00CD5AA6" w:rsidRDefault="00007549" w:rsidP="00CD5AA6">
            <w:pPr>
              <w:keepLines w:val="0"/>
              <w:widowControl/>
              <w:shd w:val="clear" w:color="auto" w:fill="auto"/>
              <w:spacing w:before="0" w:after="0"/>
              <w:rPr>
                <w:rFonts w:ascii="Calibri" w:hAnsi="Calibri" w:cs="Times New Roman"/>
                <w:color w:val="000000"/>
                <w:sz w:val="22"/>
                <w:szCs w:val="22"/>
              </w:rPr>
            </w:pPr>
            <w:r>
              <w:rPr>
                <w:rFonts w:ascii="Calibri" w:hAnsi="Calibri" w:cs="Times New Roman"/>
                <w:color w:val="000000"/>
                <w:sz w:val="22"/>
                <w:szCs w:val="22"/>
              </w:rPr>
              <w:t>kiosk admin name</w:t>
            </w:r>
          </w:p>
        </w:tc>
        <w:tc>
          <w:tcPr>
            <w:tcW w:w="1120" w:type="dxa"/>
            <w:tcBorders>
              <w:top w:val="nil"/>
              <w:left w:val="nil"/>
              <w:bottom w:val="single" w:sz="4" w:space="0" w:color="auto"/>
              <w:right w:val="single" w:sz="4" w:space="0" w:color="auto"/>
            </w:tcBorders>
            <w:shd w:val="clear" w:color="auto" w:fill="auto"/>
            <w:noWrap/>
            <w:vAlign w:val="bottom"/>
          </w:tcPr>
          <w:p w:rsidR="00007549" w:rsidRPr="00CD5AA6" w:rsidRDefault="00007549"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yes</w:t>
            </w:r>
          </w:p>
        </w:tc>
      </w:tr>
      <w:tr w:rsidR="00007549"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tcPr>
          <w:p w:rsidR="00007549" w:rsidRPr="00CD5AA6" w:rsidRDefault="00007549" w:rsidP="00CD5AA6">
            <w:pPr>
              <w:keepLines w:val="0"/>
              <w:widowControl/>
              <w:shd w:val="clear" w:color="auto" w:fill="auto"/>
              <w:spacing w:before="0" w:after="0"/>
              <w:rPr>
                <w:rFonts w:ascii="Calibri" w:hAnsi="Calibri" w:cs="Times New Roman"/>
                <w:color w:val="000000"/>
                <w:sz w:val="22"/>
                <w:szCs w:val="22"/>
              </w:rPr>
            </w:pPr>
            <w:proofErr w:type="spellStart"/>
            <w:r>
              <w:rPr>
                <w:rFonts w:ascii="Calibri" w:hAnsi="Calibri" w:cs="Times New Roman"/>
                <w:color w:val="000000"/>
                <w:sz w:val="22"/>
                <w:szCs w:val="22"/>
              </w:rPr>
              <w:t>kioskname</w:t>
            </w:r>
            <w:proofErr w:type="spellEnd"/>
          </w:p>
        </w:tc>
        <w:tc>
          <w:tcPr>
            <w:tcW w:w="960" w:type="dxa"/>
            <w:tcBorders>
              <w:top w:val="nil"/>
              <w:left w:val="nil"/>
              <w:bottom w:val="single" w:sz="4" w:space="0" w:color="auto"/>
              <w:right w:val="single" w:sz="4" w:space="0" w:color="auto"/>
            </w:tcBorders>
            <w:shd w:val="clear" w:color="auto" w:fill="auto"/>
            <w:noWrap/>
            <w:vAlign w:val="bottom"/>
          </w:tcPr>
          <w:p w:rsidR="00007549" w:rsidRPr="00CD5AA6" w:rsidRDefault="00007549" w:rsidP="00CD5AA6">
            <w:pPr>
              <w:keepLines w:val="0"/>
              <w:widowControl/>
              <w:shd w:val="clear" w:color="auto" w:fill="auto"/>
              <w:spacing w:before="0" w:after="0"/>
              <w:rPr>
                <w:rFonts w:ascii="Calibri" w:hAnsi="Calibri" w:cs="Times New Roman"/>
                <w:color w:val="000000"/>
                <w:sz w:val="22"/>
                <w:szCs w:val="22"/>
              </w:rPr>
            </w:pPr>
            <w:r>
              <w:rPr>
                <w:rFonts w:ascii="Calibri" w:hAnsi="Calibri" w:cs="Times New Roman"/>
                <w:color w:val="000000"/>
                <w:sz w:val="22"/>
                <w:szCs w:val="22"/>
              </w:rPr>
              <w:t>s</w:t>
            </w:r>
            <w:r w:rsidRPr="00CD5AA6">
              <w:rPr>
                <w:rFonts w:ascii="Calibri" w:hAnsi="Calibri" w:cs="Times New Roman"/>
                <w:color w:val="000000"/>
                <w:sz w:val="22"/>
                <w:szCs w:val="22"/>
              </w:rPr>
              <w:t>tring</w:t>
            </w:r>
          </w:p>
        </w:tc>
        <w:tc>
          <w:tcPr>
            <w:tcW w:w="3360" w:type="dxa"/>
            <w:tcBorders>
              <w:top w:val="nil"/>
              <w:left w:val="nil"/>
              <w:bottom w:val="single" w:sz="4" w:space="0" w:color="auto"/>
              <w:right w:val="single" w:sz="4" w:space="0" w:color="auto"/>
            </w:tcBorders>
            <w:shd w:val="clear" w:color="auto" w:fill="auto"/>
            <w:noWrap/>
            <w:vAlign w:val="bottom"/>
          </w:tcPr>
          <w:p w:rsidR="00007549" w:rsidRPr="00CD5AA6" w:rsidRDefault="00007549" w:rsidP="00CD5AA6">
            <w:pPr>
              <w:keepLines w:val="0"/>
              <w:widowControl/>
              <w:shd w:val="clear" w:color="auto" w:fill="auto"/>
              <w:spacing w:before="0" w:after="0"/>
              <w:rPr>
                <w:rFonts w:ascii="Calibri" w:hAnsi="Calibri" w:cs="Times New Roman"/>
                <w:color w:val="000000"/>
                <w:sz w:val="22"/>
                <w:szCs w:val="22"/>
              </w:rPr>
            </w:pPr>
            <w:r>
              <w:rPr>
                <w:rFonts w:ascii="Calibri" w:hAnsi="Calibri" w:cs="Times New Roman"/>
                <w:color w:val="000000"/>
                <w:sz w:val="22"/>
                <w:szCs w:val="22"/>
              </w:rPr>
              <w:t>kiosk name</w:t>
            </w:r>
          </w:p>
        </w:tc>
        <w:tc>
          <w:tcPr>
            <w:tcW w:w="1120" w:type="dxa"/>
            <w:tcBorders>
              <w:top w:val="nil"/>
              <w:left w:val="nil"/>
              <w:bottom w:val="single" w:sz="4" w:space="0" w:color="auto"/>
              <w:right w:val="single" w:sz="4" w:space="0" w:color="auto"/>
            </w:tcBorders>
            <w:shd w:val="clear" w:color="auto" w:fill="auto"/>
            <w:noWrap/>
            <w:vAlign w:val="bottom"/>
          </w:tcPr>
          <w:p w:rsidR="00007549" w:rsidRPr="00CD5AA6" w:rsidRDefault="00007549"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yes</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firstname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firstname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lastname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lastname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countrycode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countrycode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city</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city</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zip</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zip</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address</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address</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state</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state</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phone</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phone</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fax</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fax</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email</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email</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comments</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comments</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birthdate</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birthdate</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viplevel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viplevel</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language</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language</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sex</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sex</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password</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password</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customFieldsFromStructure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proofErr w:type="spellStart"/>
            <w:r w:rsidRPr="00CD5AA6">
              <w:rPr>
                <w:rFonts w:ascii="Calibri" w:hAnsi="Calibri" w:cs="Times New Roman"/>
                <w:color w:val="000000"/>
                <w:sz w:val="22"/>
                <w:szCs w:val="22"/>
              </w:rPr>
              <w:t>customFieldsFromStructure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(yes/no)</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(yes/no)</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r w:rsidR="00CD5AA6" w:rsidRPr="00CD5AA6" w:rsidTr="00CD5AA6">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custom01...20</w:t>
            </w:r>
          </w:p>
        </w:tc>
        <w:tc>
          <w:tcPr>
            <w:tcW w:w="9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custom01...20</w:t>
            </w:r>
          </w:p>
        </w:tc>
        <w:tc>
          <w:tcPr>
            <w:tcW w:w="1120" w:type="dxa"/>
            <w:tcBorders>
              <w:top w:val="nil"/>
              <w:left w:val="nil"/>
              <w:bottom w:val="single" w:sz="4" w:space="0" w:color="auto"/>
              <w:right w:val="single" w:sz="4" w:space="0" w:color="auto"/>
            </w:tcBorders>
            <w:shd w:val="clear" w:color="auto" w:fill="auto"/>
            <w:noWrap/>
            <w:vAlign w:val="bottom"/>
            <w:hideMark/>
          </w:tcPr>
          <w:p w:rsidR="00CD5AA6" w:rsidRPr="00CD5AA6" w:rsidRDefault="00CD5AA6" w:rsidP="00CD5AA6">
            <w:pPr>
              <w:keepLines w:val="0"/>
              <w:widowControl/>
              <w:shd w:val="clear" w:color="auto" w:fill="auto"/>
              <w:spacing w:before="0" w:after="0"/>
              <w:rPr>
                <w:rFonts w:ascii="Calibri" w:hAnsi="Calibri" w:cs="Times New Roman"/>
                <w:color w:val="000000"/>
                <w:sz w:val="22"/>
                <w:szCs w:val="22"/>
              </w:rPr>
            </w:pPr>
            <w:r w:rsidRPr="00CD5AA6">
              <w:rPr>
                <w:rFonts w:ascii="Calibri" w:hAnsi="Calibri" w:cs="Times New Roman"/>
                <w:color w:val="000000"/>
                <w:sz w:val="22"/>
                <w:szCs w:val="22"/>
              </w:rPr>
              <w:t>no</w:t>
            </w:r>
          </w:p>
        </w:tc>
      </w:tr>
    </w:tbl>
    <w:p w:rsidR="00CD5AA6" w:rsidRDefault="00CD5AA6" w:rsidP="00092772">
      <w:pPr>
        <w:pStyle w:val="Bodytext"/>
      </w:pPr>
    </w:p>
    <w:p w:rsidR="003B493B" w:rsidRDefault="003B493B" w:rsidP="00D15286">
      <w:pPr>
        <w:pStyle w:val="Heading4"/>
        <w:rPr>
          <w:sz w:val="20"/>
          <w:szCs w:val="20"/>
        </w:rPr>
      </w:pPr>
      <w:r>
        <w:t>New account creation process example</w:t>
      </w:r>
    </w:p>
    <w:p w:rsidR="00B1653E" w:rsidRDefault="006A2290" w:rsidP="003B493B">
      <w:pPr>
        <w:pStyle w:val="Bodytext"/>
      </w:pPr>
      <w:r>
        <w:t xml:space="preserve">A proper flow of procedures should be executed during the new account creation process to ensure that the accounts are properly created over the API. </w:t>
      </w:r>
      <w:r w:rsidR="00D15807">
        <w:t>Below are two example flows of the process</w:t>
      </w:r>
      <w:r>
        <w:t>.</w:t>
      </w:r>
    </w:p>
    <w:p w:rsidR="00D15807" w:rsidRDefault="00D15807" w:rsidP="003B493B">
      <w:pPr>
        <w:pStyle w:val="Bodytext"/>
      </w:pPr>
    </w:p>
    <w:p w:rsidR="00B1653E" w:rsidRDefault="00E6003B" w:rsidP="00D15807">
      <w:pPr>
        <w:pStyle w:val="Bodytext"/>
        <w:jc w:val="center"/>
      </w:pPr>
      <w:r>
        <w:object w:dxaOrig="10650" w:dyaOrig="6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73.75pt" o:ole="">
            <v:imagedata r:id="rId15" o:title=""/>
          </v:shape>
          <o:OLEObject Type="Embed" ProgID="Visio.Drawing.15" ShapeID="_x0000_i1025" DrawAspect="Content" ObjectID="_1465359848" r:id="rId16"/>
        </w:object>
      </w:r>
    </w:p>
    <w:p w:rsidR="00B1653E" w:rsidRDefault="00B1653E" w:rsidP="00B1653E">
      <w:pPr>
        <w:pStyle w:val="Bodytext"/>
        <w:jc w:val="center"/>
        <w:rPr>
          <w:b/>
        </w:rPr>
      </w:pPr>
      <w:r>
        <w:rPr>
          <w:b/>
        </w:rPr>
        <w:t>Diagram 2</w:t>
      </w:r>
      <w:r w:rsidRPr="00B1653E">
        <w:rPr>
          <w:b/>
        </w:rPr>
        <w:t xml:space="preserve">. </w:t>
      </w:r>
      <w:r>
        <w:rPr>
          <w:b/>
        </w:rPr>
        <w:t>New account registration process</w:t>
      </w:r>
    </w:p>
    <w:p w:rsidR="00D15807" w:rsidRPr="00B1653E" w:rsidRDefault="00D15807" w:rsidP="00D15807">
      <w:pPr>
        <w:pStyle w:val="Bodytext"/>
        <w:rPr>
          <w:b/>
        </w:rPr>
      </w:pPr>
    </w:p>
    <w:p w:rsidR="00B1653E" w:rsidRDefault="00E6003B" w:rsidP="00D15807">
      <w:pPr>
        <w:pStyle w:val="Bodytext"/>
        <w:jc w:val="center"/>
      </w:pPr>
      <w:r>
        <w:object w:dxaOrig="10650" w:dyaOrig="6406">
          <v:shape id="_x0000_i1026" type="#_x0000_t75" style="width:453pt;height:273pt" o:ole="">
            <v:imagedata r:id="rId17" o:title=""/>
          </v:shape>
          <o:OLEObject Type="Embed" ProgID="Visio.Drawing.15" ShapeID="_x0000_i1026" DrawAspect="Content" ObjectID="_1465359849" r:id="rId18"/>
        </w:object>
      </w:r>
    </w:p>
    <w:p w:rsidR="00D15807" w:rsidRPr="00B1653E" w:rsidRDefault="00D15807" w:rsidP="00D15807">
      <w:pPr>
        <w:pStyle w:val="Bodytext"/>
        <w:jc w:val="center"/>
        <w:rPr>
          <w:b/>
        </w:rPr>
      </w:pPr>
      <w:r>
        <w:rPr>
          <w:b/>
        </w:rPr>
        <w:t>Diagram 3. Existing account synchronization process</w:t>
      </w:r>
    </w:p>
    <w:p w:rsidR="00F96665" w:rsidRPr="00E85568" w:rsidRDefault="006973B0" w:rsidP="00A26876">
      <w:pPr>
        <w:pStyle w:val="Heading3"/>
      </w:pPr>
      <w:bookmarkStart w:id="14" w:name="_Toc384722722"/>
      <w:r>
        <w:t>Reading account information</w:t>
      </w:r>
      <w:bookmarkEnd w:id="14"/>
    </w:p>
    <w:p w:rsidR="009167D3" w:rsidRDefault="000415C0" w:rsidP="00B824F3">
      <w:pPr>
        <w:pStyle w:val="Bodytext"/>
        <w:rPr>
          <w:b/>
        </w:rPr>
      </w:pPr>
      <w:r>
        <w:t xml:space="preserve">Account information retrieval can be done </w:t>
      </w:r>
      <w:r w:rsidR="00762AFC">
        <w:t xml:space="preserve">over </w:t>
      </w:r>
      <w:proofErr w:type="spellStart"/>
      <w:r w:rsidR="00394E90" w:rsidRPr="00394E90">
        <w:t>getPlayerInfo</w:t>
      </w:r>
      <w:proofErr w:type="spellEnd"/>
      <w:r w:rsidR="00394E90">
        <w:t xml:space="preserve"> API call</w:t>
      </w:r>
      <w:r w:rsidR="00762AFC">
        <w:t>. This could be</w:t>
      </w:r>
      <w:r>
        <w:t xml:space="preserve"> required for a number of reasons, including but not limited to: to check if account exists, to check if account is in </w:t>
      </w:r>
      <w:r>
        <w:lastRenderedPageBreak/>
        <w:t>good state</w:t>
      </w:r>
      <w:r w:rsidR="004C4D2E">
        <w:t xml:space="preserve">, to check account </w:t>
      </w:r>
      <w:r w:rsidR="00362EE3">
        <w:t>balance</w:t>
      </w:r>
      <w:r w:rsidR="004C4D2E">
        <w:t xml:space="preserve"> over API.</w:t>
      </w:r>
      <w:r w:rsidR="00742039">
        <w:br/>
      </w:r>
    </w:p>
    <w:p w:rsidR="000E2669" w:rsidRDefault="00A9087F" w:rsidP="00DD3E59">
      <w:pPr>
        <w:pStyle w:val="Heading4"/>
        <w:rPr>
          <w:sz w:val="20"/>
          <w:szCs w:val="20"/>
        </w:rPr>
      </w:pPr>
      <w:r>
        <w:t>Example API verify account details</w:t>
      </w:r>
    </w:p>
    <w:p w:rsidR="00663D93" w:rsidRDefault="00663D93" w:rsidP="00663D93">
      <w:pPr>
        <w:pStyle w:val="Bodytext"/>
      </w:pPr>
      <w:r>
        <w:t xml:space="preserve">This example URL includes all mandatory input parameters and for user accounts </w:t>
      </w:r>
      <w:r w:rsidR="006C3007">
        <w:t>information to be red</w:t>
      </w:r>
      <w:r>
        <w:t>.</w:t>
      </w:r>
    </w:p>
    <w:p w:rsidR="0045684C" w:rsidRDefault="00663D93" w:rsidP="00C26F7C">
      <w:pPr>
        <w:pStyle w:val="Bodytext"/>
      </w:pPr>
      <w:r>
        <w:t xml:space="preserve">Example: </w:t>
      </w:r>
      <w:r w:rsidR="00DA5531">
        <w:t>https://kioskpublicapi.redhorse88.com/</w:t>
      </w:r>
      <w:r w:rsidR="00484306" w:rsidRPr="00BA3681">
        <w:t>getPlayerInfo/</w:t>
      </w:r>
      <w:r w:rsidR="00C237E2">
        <w:t>SSCASINO0001</w:t>
      </w:r>
      <w:r w:rsidR="00484306" w:rsidRPr="00BA3681">
        <w:t>/</w:t>
      </w:r>
    </w:p>
    <w:p w:rsidR="00484306" w:rsidRPr="00C26F7C" w:rsidRDefault="00484306" w:rsidP="00C26F7C">
      <w:pPr>
        <w:pStyle w:val="Bodytext"/>
      </w:pPr>
    </w:p>
    <w:p w:rsidR="00C26F7C" w:rsidRDefault="00E23562" w:rsidP="00C26F7C">
      <w:pPr>
        <w:pStyle w:val="Bodytext"/>
      </w:pPr>
      <w:r>
        <w:t>All i</w:t>
      </w:r>
      <w:r w:rsidR="00C26F7C">
        <w:t>nput parameters have been given below.</w:t>
      </w:r>
    </w:p>
    <w:tbl>
      <w:tblPr>
        <w:tblW w:w="5241" w:type="dxa"/>
        <w:tblLook w:val="04A0" w:firstRow="1" w:lastRow="0" w:firstColumn="1" w:lastColumn="0" w:noHBand="0" w:noVBand="1"/>
      </w:tblPr>
      <w:tblGrid>
        <w:gridCol w:w="1828"/>
        <w:gridCol w:w="2200"/>
        <w:gridCol w:w="1213"/>
      </w:tblGrid>
      <w:tr w:rsidR="00663D93" w:rsidRPr="00663D93" w:rsidTr="00C26F7C">
        <w:trPr>
          <w:trHeight w:val="300"/>
        </w:trPr>
        <w:tc>
          <w:tcPr>
            <w:tcW w:w="1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3D93" w:rsidRPr="00663D93" w:rsidRDefault="00663D93" w:rsidP="00663D93">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Parameter name</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rsidR="00663D93" w:rsidRPr="00663D93" w:rsidRDefault="00663D93" w:rsidP="00663D93">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Limits / Requirements</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663D93" w:rsidRPr="00663D93" w:rsidRDefault="00663D93" w:rsidP="00663D93">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Mandatory</w:t>
            </w:r>
          </w:p>
        </w:tc>
      </w:tr>
      <w:tr w:rsidR="00663D93" w:rsidRPr="00663D93" w:rsidTr="00C26F7C">
        <w:trPr>
          <w:trHeight w:val="300"/>
        </w:trPr>
        <w:tc>
          <w:tcPr>
            <w:tcW w:w="1828" w:type="dxa"/>
            <w:tcBorders>
              <w:top w:val="nil"/>
              <w:left w:val="single" w:sz="4" w:space="0" w:color="auto"/>
              <w:bottom w:val="single" w:sz="4" w:space="0" w:color="auto"/>
              <w:right w:val="single" w:sz="4" w:space="0" w:color="auto"/>
            </w:tcBorders>
            <w:shd w:val="clear" w:color="auto" w:fill="auto"/>
            <w:noWrap/>
            <w:vAlign w:val="bottom"/>
            <w:hideMark/>
          </w:tcPr>
          <w:p w:rsidR="00663D93" w:rsidRPr="00663D93" w:rsidRDefault="00663D93" w:rsidP="00663D93">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player</w:t>
            </w:r>
          </w:p>
        </w:tc>
        <w:tc>
          <w:tcPr>
            <w:tcW w:w="2200" w:type="dxa"/>
            <w:tcBorders>
              <w:top w:val="nil"/>
              <w:left w:val="nil"/>
              <w:bottom w:val="single" w:sz="4" w:space="0" w:color="auto"/>
              <w:right w:val="single" w:sz="4" w:space="0" w:color="auto"/>
            </w:tcBorders>
            <w:shd w:val="clear" w:color="auto" w:fill="auto"/>
            <w:noWrap/>
            <w:vAlign w:val="bottom"/>
            <w:hideMark/>
          </w:tcPr>
          <w:p w:rsidR="00663D93" w:rsidRPr="00663D93" w:rsidRDefault="00663D93" w:rsidP="00663D93">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string</w:t>
            </w:r>
          </w:p>
        </w:tc>
        <w:tc>
          <w:tcPr>
            <w:tcW w:w="1213" w:type="dxa"/>
            <w:tcBorders>
              <w:top w:val="nil"/>
              <w:left w:val="nil"/>
              <w:bottom w:val="single" w:sz="4" w:space="0" w:color="auto"/>
              <w:right w:val="single" w:sz="4" w:space="0" w:color="auto"/>
            </w:tcBorders>
            <w:shd w:val="clear" w:color="auto" w:fill="auto"/>
            <w:noWrap/>
            <w:vAlign w:val="bottom"/>
            <w:hideMark/>
          </w:tcPr>
          <w:p w:rsidR="00663D93" w:rsidRPr="00663D93" w:rsidRDefault="00663D93" w:rsidP="00663D93">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yes</w:t>
            </w:r>
          </w:p>
        </w:tc>
      </w:tr>
    </w:tbl>
    <w:p w:rsidR="00E12B4E" w:rsidRDefault="00E12B4E" w:rsidP="00E12B4E">
      <w:pPr>
        <w:pStyle w:val="Heading4"/>
        <w:rPr>
          <w:sz w:val="20"/>
          <w:szCs w:val="20"/>
        </w:rPr>
      </w:pPr>
      <w:r>
        <w:t>Reading account information process example</w:t>
      </w:r>
    </w:p>
    <w:p w:rsidR="00E12B4E" w:rsidRDefault="00E12B4E" w:rsidP="00E12B4E">
      <w:pPr>
        <w:pStyle w:val="Bodytext"/>
      </w:pPr>
      <w:r>
        <w:t xml:space="preserve">A proper flow of procedures should be executed </w:t>
      </w:r>
      <w:r w:rsidR="005A2C24">
        <w:t xml:space="preserve">to </w:t>
      </w:r>
      <w:r w:rsidR="0078599B">
        <w:t>get/</w:t>
      </w:r>
      <w:r w:rsidR="005A2C24">
        <w:t>show basic player information</w:t>
      </w:r>
      <w:r w:rsidR="007F7498">
        <w:t>.</w:t>
      </w:r>
    </w:p>
    <w:p w:rsidR="005C3557" w:rsidRDefault="005C3557">
      <w:pPr>
        <w:keepLines w:val="0"/>
        <w:widowControl/>
        <w:shd w:val="clear" w:color="auto" w:fill="auto"/>
        <w:spacing w:before="0" w:after="0"/>
        <w:rPr>
          <w:b/>
          <w:bCs/>
          <w:iCs/>
          <w:sz w:val="28"/>
          <w:szCs w:val="28"/>
        </w:rPr>
      </w:pPr>
    </w:p>
    <w:p w:rsidR="007F7498" w:rsidRDefault="007F7498" w:rsidP="007F7498">
      <w:pPr>
        <w:pStyle w:val="Bodytext"/>
      </w:pPr>
      <w:r>
        <w:object w:dxaOrig="10650" w:dyaOrig="6406">
          <v:shape id="_x0000_i1027" type="#_x0000_t75" style="width:453pt;height:273pt" o:ole="">
            <v:imagedata r:id="rId19" o:title=""/>
          </v:shape>
          <o:OLEObject Type="Embed" ProgID="Visio.Drawing.15" ShapeID="_x0000_i1027" DrawAspect="Content" ObjectID="_1465359850" r:id="rId20"/>
        </w:object>
      </w:r>
    </w:p>
    <w:p w:rsidR="007F7498" w:rsidRPr="00B1653E" w:rsidRDefault="007F7498" w:rsidP="007F7498">
      <w:pPr>
        <w:pStyle w:val="Bodytext"/>
        <w:jc w:val="center"/>
        <w:rPr>
          <w:b/>
        </w:rPr>
      </w:pPr>
      <w:r>
        <w:rPr>
          <w:b/>
        </w:rPr>
        <w:t>Diagram 4. Reading basic account information</w:t>
      </w:r>
    </w:p>
    <w:p w:rsidR="007F7498" w:rsidRPr="007F7498" w:rsidRDefault="007F7498" w:rsidP="007F7498">
      <w:pPr>
        <w:pStyle w:val="Bodytext"/>
      </w:pPr>
    </w:p>
    <w:p w:rsidR="00254953" w:rsidRDefault="00254953" w:rsidP="00254953">
      <w:pPr>
        <w:pStyle w:val="Heading3"/>
      </w:pPr>
      <w:bookmarkStart w:id="15" w:name="_Toc384722723"/>
      <w:r>
        <w:t>Changing account information</w:t>
      </w:r>
      <w:bookmarkEnd w:id="15"/>
    </w:p>
    <w:p w:rsidR="00254953" w:rsidRDefault="00254953" w:rsidP="00254953">
      <w:pPr>
        <w:pStyle w:val="Bodytext"/>
      </w:pPr>
      <w:r>
        <w:t>Our API can be used to change the Player account VIP level (betting limits), to force disconnect the user from our gaming system and to deactivate/activate the user account.</w:t>
      </w:r>
    </w:p>
    <w:p w:rsidR="00254953" w:rsidRDefault="00254953" w:rsidP="00254953">
      <w:pPr>
        <w:pStyle w:val="Heading4"/>
      </w:pPr>
      <w:r>
        <w:lastRenderedPageBreak/>
        <w:t>Example API call to change Player account details</w:t>
      </w:r>
    </w:p>
    <w:p w:rsidR="00254953" w:rsidRDefault="00254953" w:rsidP="00254953">
      <w:pPr>
        <w:pStyle w:val="Bodytext"/>
      </w:pPr>
      <w:r>
        <w:t>This example URL includes all mandatory input parameters and for user accounts information to be updated.</w:t>
      </w:r>
    </w:p>
    <w:p w:rsidR="00254953" w:rsidRDefault="00254953" w:rsidP="00254953">
      <w:pPr>
        <w:rPr>
          <w:b/>
          <w:bCs/>
          <w:iCs/>
        </w:rPr>
      </w:pPr>
      <w:r>
        <w:t xml:space="preserve">Example: </w:t>
      </w:r>
      <w:r w:rsidR="00DA5531">
        <w:t>https://kioskpublicapi.redhorse88.com/</w:t>
      </w:r>
      <w:r w:rsidRPr="006C3007">
        <w:t>updatePlayer/</w:t>
      </w:r>
      <w:r w:rsidR="000C0F26">
        <w:t>SSCASINO0001</w:t>
      </w:r>
      <w:r w:rsidRPr="006C3007">
        <w:t>/password/123456</w:t>
      </w:r>
      <w:r>
        <w:br/>
      </w:r>
    </w:p>
    <w:p w:rsidR="00254953" w:rsidRDefault="00254953" w:rsidP="00254953">
      <w:pPr>
        <w:pStyle w:val="Bodytext"/>
      </w:pPr>
      <w:r>
        <w:t>All input parameters have been given below.</w:t>
      </w:r>
    </w:p>
    <w:tbl>
      <w:tblPr>
        <w:tblW w:w="8720" w:type="dxa"/>
        <w:tblLook w:val="04A0" w:firstRow="1" w:lastRow="0" w:firstColumn="1" w:lastColumn="0" w:noHBand="0" w:noVBand="1"/>
      </w:tblPr>
      <w:tblGrid>
        <w:gridCol w:w="3280"/>
        <w:gridCol w:w="960"/>
        <w:gridCol w:w="3360"/>
        <w:gridCol w:w="1213"/>
      </w:tblGrid>
      <w:tr w:rsidR="00254953" w:rsidRPr="00007549" w:rsidTr="001C023E">
        <w:trPr>
          <w:trHeight w:val="300"/>
        </w:trPr>
        <w:tc>
          <w:tcPr>
            <w:tcW w:w="32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Parameter name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Type</w:t>
            </w:r>
          </w:p>
        </w:tc>
        <w:tc>
          <w:tcPr>
            <w:tcW w:w="3360" w:type="dxa"/>
            <w:tcBorders>
              <w:top w:val="single" w:sz="4" w:space="0" w:color="auto"/>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Comments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Mandatory</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playername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Player username</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yes</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firstname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firstname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lastname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lastname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countrycode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countrycode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city</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city</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zip</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zip</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address</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address</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state</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state</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phone</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phone</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fax</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fax</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email</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email</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comments</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comments</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birthdate</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birthdate</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viplevel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viplevel</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language</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language</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sex</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sex</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password</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password</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customFieldsFromStructure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proofErr w:type="spellStart"/>
            <w:r w:rsidRPr="00007549">
              <w:rPr>
                <w:rFonts w:ascii="Calibri" w:hAnsi="Calibri" w:cs="Times New Roman"/>
                <w:color w:val="000000"/>
                <w:sz w:val="22"/>
                <w:szCs w:val="22"/>
              </w:rPr>
              <w:t>customFieldsFromStructure</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(yes/no)</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(yes/no)</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r w:rsidR="00254953" w:rsidRPr="00007549" w:rsidTr="001C023E">
        <w:trPr>
          <w:trHeight w:val="300"/>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custom01...20</w:t>
            </w:r>
          </w:p>
        </w:tc>
        <w:tc>
          <w:tcPr>
            <w:tcW w:w="9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string</w:t>
            </w:r>
          </w:p>
        </w:tc>
        <w:tc>
          <w:tcPr>
            <w:tcW w:w="336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custom01...20</w:t>
            </w:r>
          </w:p>
        </w:tc>
        <w:tc>
          <w:tcPr>
            <w:tcW w:w="1120" w:type="dxa"/>
            <w:tcBorders>
              <w:top w:val="nil"/>
              <w:left w:val="nil"/>
              <w:bottom w:val="single" w:sz="4" w:space="0" w:color="auto"/>
              <w:right w:val="single" w:sz="4" w:space="0" w:color="auto"/>
            </w:tcBorders>
            <w:shd w:val="clear" w:color="auto" w:fill="auto"/>
            <w:noWrap/>
            <w:vAlign w:val="bottom"/>
            <w:hideMark/>
          </w:tcPr>
          <w:p w:rsidR="00254953" w:rsidRPr="00007549" w:rsidRDefault="00254953" w:rsidP="001C023E">
            <w:pPr>
              <w:keepLines w:val="0"/>
              <w:widowControl/>
              <w:shd w:val="clear" w:color="auto" w:fill="auto"/>
              <w:spacing w:before="0" w:after="0"/>
              <w:rPr>
                <w:rFonts w:ascii="Calibri" w:hAnsi="Calibri" w:cs="Times New Roman"/>
                <w:color w:val="000000"/>
                <w:sz w:val="22"/>
                <w:szCs w:val="22"/>
              </w:rPr>
            </w:pPr>
            <w:r w:rsidRPr="00007549">
              <w:rPr>
                <w:rFonts w:ascii="Calibri" w:hAnsi="Calibri" w:cs="Times New Roman"/>
                <w:color w:val="000000"/>
                <w:sz w:val="22"/>
                <w:szCs w:val="22"/>
              </w:rPr>
              <w:t>no</w:t>
            </w:r>
          </w:p>
        </w:tc>
      </w:tr>
    </w:tbl>
    <w:p w:rsidR="00254953" w:rsidRDefault="00254953" w:rsidP="00254953">
      <w:pPr>
        <w:keepLines w:val="0"/>
        <w:widowControl/>
        <w:shd w:val="clear" w:color="auto" w:fill="auto"/>
        <w:spacing w:before="0" w:after="0"/>
      </w:pPr>
    </w:p>
    <w:p w:rsidR="00254953" w:rsidRDefault="00254953" w:rsidP="00254953">
      <w:pPr>
        <w:keepLines w:val="0"/>
        <w:widowControl/>
        <w:shd w:val="clear" w:color="auto" w:fill="auto"/>
        <w:spacing w:before="0" w:after="0"/>
        <w:rPr>
          <w:b/>
          <w:bCs/>
          <w:iCs/>
          <w:sz w:val="28"/>
          <w:szCs w:val="28"/>
        </w:rPr>
      </w:pPr>
      <w:r>
        <w:br w:type="page"/>
      </w:r>
    </w:p>
    <w:p w:rsidR="00C86124" w:rsidRPr="00E85568" w:rsidRDefault="00C86124" w:rsidP="00C86124">
      <w:pPr>
        <w:pStyle w:val="Heading3"/>
      </w:pPr>
      <w:bookmarkStart w:id="16" w:name="_Toc384722724"/>
      <w:r>
        <w:lastRenderedPageBreak/>
        <w:t>Checking if player is online or has existing session</w:t>
      </w:r>
      <w:bookmarkEnd w:id="16"/>
    </w:p>
    <w:p w:rsidR="00C86124" w:rsidRDefault="00C86124" w:rsidP="00C86124">
      <w:pPr>
        <w:pStyle w:val="Bodytext"/>
        <w:rPr>
          <w:b/>
        </w:rPr>
      </w:pPr>
      <w:r>
        <w:t xml:space="preserve">Checking if the player is online or has existing session can be done over </w:t>
      </w:r>
      <w:proofErr w:type="spellStart"/>
      <w:r w:rsidRPr="00C86124">
        <w:t>isPlayerOnline</w:t>
      </w:r>
      <w:proofErr w:type="spellEnd"/>
      <w:r>
        <w:t xml:space="preserve"> API call. This function should be used to check if the account is online before allowing the player to submit a new login request.</w:t>
      </w:r>
      <w:r>
        <w:br/>
      </w:r>
    </w:p>
    <w:p w:rsidR="00C86124" w:rsidRDefault="00C86124" w:rsidP="00C86124">
      <w:pPr>
        <w:pStyle w:val="Heading4"/>
        <w:rPr>
          <w:sz w:val="20"/>
          <w:szCs w:val="20"/>
        </w:rPr>
      </w:pPr>
      <w:r>
        <w:t>Example API verify account details</w:t>
      </w:r>
    </w:p>
    <w:p w:rsidR="00C86124" w:rsidRDefault="00C86124" w:rsidP="00C86124">
      <w:pPr>
        <w:pStyle w:val="Bodytext"/>
      </w:pPr>
      <w:r>
        <w:t>This example URL includes all mandatory input parameters and for user accounts information to be red.</w:t>
      </w:r>
    </w:p>
    <w:p w:rsidR="00C86124" w:rsidRDefault="00C86124" w:rsidP="00C86124">
      <w:pPr>
        <w:pStyle w:val="Bodytext"/>
      </w:pPr>
      <w:r>
        <w:t xml:space="preserve">Example: </w:t>
      </w:r>
      <w:r w:rsidR="00DA5531">
        <w:t>https://kioskpublicapi.redhorse88.com/</w:t>
      </w:r>
      <w:r w:rsidR="00D7255A" w:rsidRPr="00D7255A">
        <w:t>isPlayerOnline/</w:t>
      </w:r>
      <w:r w:rsidR="00253FA1">
        <w:t>SSCASINO0001</w:t>
      </w:r>
      <w:r w:rsidR="00D7255A" w:rsidRPr="00D7255A">
        <w:t>/</w:t>
      </w:r>
    </w:p>
    <w:p w:rsidR="00C86124" w:rsidRPr="00C26F7C" w:rsidRDefault="00C86124" w:rsidP="00C86124">
      <w:pPr>
        <w:pStyle w:val="Bodytext"/>
      </w:pPr>
    </w:p>
    <w:p w:rsidR="00C86124" w:rsidRDefault="00C86124" w:rsidP="00C86124">
      <w:pPr>
        <w:pStyle w:val="Bodytext"/>
      </w:pPr>
      <w:r>
        <w:t>All input parameters have been given below.</w:t>
      </w:r>
    </w:p>
    <w:tbl>
      <w:tblPr>
        <w:tblW w:w="5241" w:type="dxa"/>
        <w:tblLook w:val="04A0" w:firstRow="1" w:lastRow="0" w:firstColumn="1" w:lastColumn="0" w:noHBand="0" w:noVBand="1"/>
      </w:tblPr>
      <w:tblGrid>
        <w:gridCol w:w="1828"/>
        <w:gridCol w:w="2200"/>
        <w:gridCol w:w="1213"/>
      </w:tblGrid>
      <w:tr w:rsidR="00C86124" w:rsidRPr="00663D93" w:rsidTr="00311A9A">
        <w:trPr>
          <w:trHeight w:val="300"/>
        </w:trPr>
        <w:tc>
          <w:tcPr>
            <w:tcW w:w="1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6124" w:rsidRPr="00663D93" w:rsidRDefault="00C86124" w:rsidP="00311A9A">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Parameter name</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rsidR="00C86124" w:rsidRPr="00663D93" w:rsidRDefault="00C86124" w:rsidP="00311A9A">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Limits / Requirements</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86124" w:rsidRPr="00663D93" w:rsidRDefault="00C86124" w:rsidP="00311A9A">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Mandatory</w:t>
            </w:r>
          </w:p>
        </w:tc>
      </w:tr>
      <w:tr w:rsidR="00C86124" w:rsidRPr="00663D93" w:rsidTr="00311A9A">
        <w:trPr>
          <w:trHeight w:val="300"/>
        </w:trPr>
        <w:tc>
          <w:tcPr>
            <w:tcW w:w="1828" w:type="dxa"/>
            <w:tcBorders>
              <w:top w:val="nil"/>
              <w:left w:val="single" w:sz="4" w:space="0" w:color="auto"/>
              <w:bottom w:val="single" w:sz="4" w:space="0" w:color="auto"/>
              <w:right w:val="single" w:sz="4" w:space="0" w:color="auto"/>
            </w:tcBorders>
            <w:shd w:val="clear" w:color="auto" w:fill="auto"/>
            <w:noWrap/>
            <w:vAlign w:val="bottom"/>
            <w:hideMark/>
          </w:tcPr>
          <w:p w:rsidR="00C86124" w:rsidRPr="00663D93" w:rsidRDefault="00C86124" w:rsidP="00311A9A">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player</w:t>
            </w:r>
          </w:p>
        </w:tc>
        <w:tc>
          <w:tcPr>
            <w:tcW w:w="2200" w:type="dxa"/>
            <w:tcBorders>
              <w:top w:val="nil"/>
              <w:left w:val="nil"/>
              <w:bottom w:val="single" w:sz="4" w:space="0" w:color="auto"/>
              <w:right w:val="single" w:sz="4" w:space="0" w:color="auto"/>
            </w:tcBorders>
            <w:shd w:val="clear" w:color="auto" w:fill="auto"/>
            <w:noWrap/>
            <w:vAlign w:val="bottom"/>
            <w:hideMark/>
          </w:tcPr>
          <w:p w:rsidR="00C86124" w:rsidRPr="00663D93" w:rsidRDefault="00C86124" w:rsidP="00311A9A">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string</w:t>
            </w:r>
          </w:p>
        </w:tc>
        <w:tc>
          <w:tcPr>
            <w:tcW w:w="1213" w:type="dxa"/>
            <w:tcBorders>
              <w:top w:val="nil"/>
              <w:left w:val="nil"/>
              <w:bottom w:val="single" w:sz="4" w:space="0" w:color="auto"/>
              <w:right w:val="single" w:sz="4" w:space="0" w:color="auto"/>
            </w:tcBorders>
            <w:shd w:val="clear" w:color="auto" w:fill="auto"/>
            <w:noWrap/>
            <w:vAlign w:val="bottom"/>
            <w:hideMark/>
          </w:tcPr>
          <w:p w:rsidR="00C86124" w:rsidRPr="00663D93" w:rsidRDefault="00C86124" w:rsidP="00311A9A">
            <w:pPr>
              <w:keepLines w:val="0"/>
              <w:widowControl/>
              <w:shd w:val="clear" w:color="auto" w:fill="auto"/>
              <w:spacing w:before="0" w:after="0"/>
              <w:rPr>
                <w:rFonts w:ascii="Calibri" w:hAnsi="Calibri" w:cs="Times New Roman"/>
                <w:color w:val="000000"/>
                <w:sz w:val="22"/>
                <w:szCs w:val="22"/>
              </w:rPr>
            </w:pPr>
            <w:r w:rsidRPr="00663D93">
              <w:rPr>
                <w:rFonts w:ascii="Calibri" w:hAnsi="Calibri" w:cs="Times New Roman"/>
                <w:color w:val="000000"/>
                <w:sz w:val="22"/>
                <w:szCs w:val="22"/>
              </w:rPr>
              <w:t>yes</w:t>
            </w:r>
          </w:p>
        </w:tc>
      </w:tr>
    </w:tbl>
    <w:p w:rsidR="00C86124" w:rsidRDefault="00C86124" w:rsidP="00C86124">
      <w:pPr>
        <w:pStyle w:val="Bodytext"/>
      </w:pPr>
    </w:p>
    <w:p w:rsidR="00355E97" w:rsidRDefault="00355E97" w:rsidP="00355E97">
      <w:pPr>
        <w:pStyle w:val="Heading4"/>
        <w:rPr>
          <w:sz w:val="20"/>
          <w:szCs w:val="20"/>
        </w:rPr>
      </w:pPr>
      <w:r>
        <w:t>Reading account information process example</w:t>
      </w:r>
    </w:p>
    <w:p w:rsidR="00355E97" w:rsidRDefault="00355E97" w:rsidP="00355E97">
      <w:pPr>
        <w:pStyle w:val="Bodytext"/>
      </w:pPr>
      <w:r>
        <w:t>A proper flow of procedures should be executed to get/show basic player information.</w:t>
      </w:r>
    </w:p>
    <w:p w:rsidR="008A3E52" w:rsidRDefault="008A3E52" w:rsidP="00355E97">
      <w:pPr>
        <w:pStyle w:val="Bodytext"/>
      </w:pPr>
    </w:p>
    <w:p w:rsidR="00355E97" w:rsidRDefault="0014345D" w:rsidP="00C86124">
      <w:pPr>
        <w:pStyle w:val="Bodytext"/>
      </w:pPr>
      <w:r>
        <w:object w:dxaOrig="10650" w:dyaOrig="6406">
          <v:shape id="_x0000_i1028" type="#_x0000_t75" style="width:453pt;height:273pt" o:ole="">
            <v:imagedata r:id="rId21" o:title=""/>
          </v:shape>
          <o:OLEObject Type="Embed" ProgID="Visio.Drawing.15" ShapeID="_x0000_i1028" DrawAspect="Content" ObjectID="_1465359851" r:id="rId22"/>
        </w:object>
      </w:r>
    </w:p>
    <w:p w:rsidR="0014345D" w:rsidRPr="00B1653E" w:rsidRDefault="0014345D" w:rsidP="0014345D">
      <w:pPr>
        <w:pStyle w:val="Bodytext"/>
        <w:jc w:val="center"/>
        <w:rPr>
          <w:b/>
        </w:rPr>
      </w:pPr>
      <w:r>
        <w:rPr>
          <w:b/>
        </w:rPr>
        <w:t xml:space="preserve">Diagram </w:t>
      </w:r>
      <w:r w:rsidR="002701D7">
        <w:rPr>
          <w:b/>
        </w:rPr>
        <w:t>5</w:t>
      </w:r>
      <w:r>
        <w:rPr>
          <w:b/>
        </w:rPr>
        <w:t xml:space="preserve">. </w:t>
      </w:r>
      <w:r w:rsidR="008A3E52">
        <w:rPr>
          <w:b/>
        </w:rPr>
        <w:t>Checking for and removing active session</w:t>
      </w:r>
    </w:p>
    <w:p w:rsidR="0014345D" w:rsidRPr="00C86124" w:rsidRDefault="0014345D" w:rsidP="00C86124">
      <w:pPr>
        <w:pStyle w:val="Bodytext"/>
      </w:pPr>
    </w:p>
    <w:p w:rsidR="005C3557" w:rsidRDefault="005C3557">
      <w:pPr>
        <w:keepLines w:val="0"/>
        <w:widowControl/>
        <w:shd w:val="clear" w:color="auto" w:fill="auto"/>
        <w:spacing w:before="0" w:after="0"/>
        <w:rPr>
          <w:b/>
          <w:bCs/>
          <w:iCs/>
          <w:sz w:val="28"/>
          <w:szCs w:val="28"/>
        </w:rPr>
      </w:pPr>
      <w:r>
        <w:rPr>
          <w:b/>
          <w:bCs/>
          <w:iCs/>
          <w:sz w:val="28"/>
          <w:szCs w:val="28"/>
        </w:rPr>
        <w:br w:type="page"/>
      </w:r>
    </w:p>
    <w:p w:rsidR="00F56B10" w:rsidRDefault="00F56B10" w:rsidP="00F56B10">
      <w:pPr>
        <w:pStyle w:val="Heading2"/>
      </w:pPr>
      <w:bookmarkStart w:id="17" w:name="_Toc384722725"/>
      <w:r>
        <w:lastRenderedPageBreak/>
        <w:t>Casino chips transfer</w:t>
      </w:r>
      <w:bookmarkEnd w:id="17"/>
    </w:p>
    <w:p w:rsidR="00F56B10" w:rsidRDefault="00F64D2A" w:rsidP="00F56B10">
      <w:pPr>
        <w:pStyle w:val="Bodytext"/>
      </w:pPr>
      <w:r>
        <w:t>Our</w:t>
      </w:r>
      <w:r w:rsidR="00F56B10">
        <w:t xml:space="preserve"> API provides simple functionality to deposit and withdraw funds from user accounts. </w:t>
      </w:r>
    </w:p>
    <w:p w:rsidR="00F56B10" w:rsidRDefault="00F56B10" w:rsidP="00F56B10">
      <w:pPr>
        <w:pStyle w:val="Heading3"/>
      </w:pPr>
      <w:bookmarkStart w:id="18" w:name="_Toc384722726"/>
      <w:r>
        <w:t>Transferring chips into a player account</w:t>
      </w:r>
      <w:bookmarkEnd w:id="18"/>
    </w:p>
    <w:p w:rsidR="00F56B10" w:rsidRDefault="00F56B10" w:rsidP="00F56B10">
      <w:pPr>
        <w:pStyle w:val="Bodytext"/>
      </w:pPr>
      <w:r>
        <w:t xml:space="preserve">For transferring chips </w:t>
      </w:r>
      <w:r w:rsidR="00892D07">
        <w:t xml:space="preserve">into </w:t>
      </w:r>
      <w:r w:rsidR="001F670F">
        <w:t>the player account</w:t>
      </w:r>
      <w:r>
        <w:t xml:space="preserve">, the </w:t>
      </w:r>
      <w:r w:rsidR="008F6CBF" w:rsidRPr="008F6CBF">
        <w:t>deposit</w:t>
      </w:r>
      <w:r w:rsidR="008F6CBF">
        <w:t xml:space="preserve"> API call should be used</w:t>
      </w:r>
      <w:r>
        <w:t>.</w:t>
      </w:r>
      <w:r w:rsidR="001B788D">
        <w:t xml:space="preserve"> Please note that the players are funded from the Kiosk Admin balance and the Kiosk Admin needs to have enough funds for the transaction to pass in the system.</w:t>
      </w:r>
    </w:p>
    <w:p w:rsidR="00F56B10" w:rsidRDefault="00F56B10" w:rsidP="00F56B10">
      <w:pPr>
        <w:pStyle w:val="Heading4"/>
      </w:pPr>
      <w:r>
        <w:t xml:space="preserve">Example API call to transfers chips into </w:t>
      </w:r>
      <w:r w:rsidR="00F64D2A">
        <w:t>the</w:t>
      </w:r>
      <w:r>
        <w:t xml:space="preserve"> casino</w:t>
      </w:r>
    </w:p>
    <w:p w:rsidR="002038B5" w:rsidRDefault="002038B5" w:rsidP="00F56B10">
      <w:pPr>
        <w:pStyle w:val="Bodytext"/>
      </w:pPr>
      <w:r>
        <w:t>This example URL includes all mandatory input parameters to make a deposit request.</w:t>
      </w:r>
    </w:p>
    <w:p w:rsidR="00D63715" w:rsidRDefault="001B788D" w:rsidP="00F56B10">
      <w:pPr>
        <w:pStyle w:val="Bodytext"/>
      </w:pPr>
      <w:r>
        <w:t xml:space="preserve">Example: </w:t>
      </w:r>
      <w:r w:rsidR="00DA5531">
        <w:t>https://kioskpublicapi.redhorse88.com/</w:t>
      </w:r>
      <w:r w:rsidRPr="001B788D">
        <w:t>deposit/</w:t>
      </w:r>
      <w:r w:rsidR="001644F8">
        <w:t>SSCASINO0001</w:t>
      </w:r>
      <w:r w:rsidRPr="001B788D">
        <w:t>/1/</w:t>
      </w:r>
      <w:r w:rsidR="003F425E" w:rsidRPr="003F425E">
        <w:t>seoulcasino1</w:t>
      </w:r>
      <w:r w:rsidRPr="001B788D">
        <w:t>/externaltranid/123456</w:t>
      </w:r>
    </w:p>
    <w:p w:rsidR="0026434C" w:rsidRPr="009A4AD2" w:rsidRDefault="0026434C" w:rsidP="0026434C">
      <w:pPr>
        <w:pStyle w:val="Heading4"/>
        <w:rPr>
          <w:sz w:val="20"/>
          <w:szCs w:val="20"/>
        </w:rPr>
      </w:pPr>
      <w:r>
        <w:t>Input parameters</w:t>
      </w:r>
    </w:p>
    <w:tbl>
      <w:tblPr>
        <w:tblW w:w="7553" w:type="dxa"/>
        <w:tblLook w:val="04A0" w:firstRow="1" w:lastRow="0" w:firstColumn="1" w:lastColumn="0" w:noHBand="0" w:noVBand="1"/>
      </w:tblPr>
      <w:tblGrid>
        <w:gridCol w:w="1738"/>
        <w:gridCol w:w="2531"/>
        <w:gridCol w:w="2071"/>
        <w:gridCol w:w="1213"/>
      </w:tblGrid>
      <w:tr w:rsidR="00CB3EA3" w:rsidRPr="00CB3EA3" w:rsidTr="000D6E8F">
        <w:trPr>
          <w:trHeight w:val="300"/>
        </w:trPr>
        <w:tc>
          <w:tcPr>
            <w:tcW w:w="17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Parameter name</w:t>
            </w:r>
          </w:p>
        </w:tc>
        <w:tc>
          <w:tcPr>
            <w:tcW w:w="2531" w:type="dxa"/>
            <w:tcBorders>
              <w:top w:val="single" w:sz="4" w:space="0" w:color="auto"/>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Type</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Comment</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Mandatory</w:t>
            </w:r>
          </w:p>
        </w:tc>
      </w:tr>
      <w:tr w:rsidR="00CB3EA3" w:rsidRPr="00CB3EA3" w:rsidTr="000D6E8F">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proofErr w:type="spellStart"/>
            <w:r w:rsidRPr="00CB3EA3">
              <w:rPr>
                <w:rFonts w:ascii="Calibri" w:hAnsi="Calibri" w:cs="Times New Roman"/>
                <w:color w:val="000000"/>
                <w:sz w:val="22"/>
                <w:szCs w:val="22"/>
              </w:rPr>
              <w:t>playername</w:t>
            </w:r>
            <w:proofErr w:type="spellEnd"/>
          </w:p>
        </w:tc>
        <w:tc>
          <w:tcPr>
            <w:tcW w:w="2531"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string</w:t>
            </w:r>
          </w:p>
        </w:tc>
        <w:tc>
          <w:tcPr>
            <w:tcW w:w="2071"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player username</w:t>
            </w:r>
          </w:p>
        </w:tc>
        <w:tc>
          <w:tcPr>
            <w:tcW w:w="1213"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yes</w:t>
            </w:r>
          </w:p>
        </w:tc>
      </w:tr>
      <w:tr w:rsidR="00CB3EA3" w:rsidRPr="00CB3EA3" w:rsidTr="000D6E8F">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amount</w:t>
            </w:r>
          </w:p>
        </w:tc>
        <w:tc>
          <w:tcPr>
            <w:tcW w:w="2531"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float</w:t>
            </w:r>
          </w:p>
        </w:tc>
        <w:tc>
          <w:tcPr>
            <w:tcW w:w="2071"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amount to deposit</w:t>
            </w:r>
          </w:p>
        </w:tc>
        <w:tc>
          <w:tcPr>
            <w:tcW w:w="1213"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yes</w:t>
            </w:r>
          </w:p>
        </w:tc>
      </w:tr>
      <w:tr w:rsidR="00CB3EA3" w:rsidRPr="00CB3EA3" w:rsidTr="000D6E8F">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proofErr w:type="spellStart"/>
            <w:r w:rsidRPr="00CB3EA3">
              <w:rPr>
                <w:rFonts w:ascii="Calibri" w:hAnsi="Calibri" w:cs="Times New Roman"/>
                <w:color w:val="000000"/>
                <w:sz w:val="22"/>
                <w:szCs w:val="22"/>
              </w:rPr>
              <w:t>kioskadminname</w:t>
            </w:r>
            <w:proofErr w:type="spellEnd"/>
          </w:p>
        </w:tc>
        <w:tc>
          <w:tcPr>
            <w:tcW w:w="2531"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string</w:t>
            </w:r>
          </w:p>
        </w:tc>
        <w:tc>
          <w:tcPr>
            <w:tcW w:w="2071"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kiosk admin name</w:t>
            </w:r>
          </w:p>
        </w:tc>
        <w:tc>
          <w:tcPr>
            <w:tcW w:w="1213"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yes</w:t>
            </w:r>
          </w:p>
        </w:tc>
      </w:tr>
      <w:tr w:rsidR="00CB3EA3" w:rsidRPr="00CB3EA3" w:rsidTr="000D6E8F">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proofErr w:type="spellStart"/>
            <w:r w:rsidRPr="00CB3EA3">
              <w:rPr>
                <w:rFonts w:ascii="Calibri" w:hAnsi="Calibri" w:cs="Times New Roman"/>
                <w:color w:val="000000"/>
                <w:sz w:val="22"/>
                <w:szCs w:val="22"/>
              </w:rPr>
              <w:t>externaltranid</w:t>
            </w:r>
            <w:proofErr w:type="spellEnd"/>
          </w:p>
        </w:tc>
        <w:tc>
          <w:tcPr>
            <w:tcW w:w="2531"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 xml:space="preserve">string, </w:t>
            </w:r>
            <w:proofErr w:type="spellStart"/>
            <w:r w:rsidRPr="00CB3EA3">
              <w:rPr>
                <w:rFonts w:ascii="Calibri" w:hAnsi="Calibri" w:cs="Times New Roman"/>
                <w:color w:val="000000"/>
                <w:sz w:val="22"/>
                <w:szCs w:val="22"/>
              </w:rPr>
              <w:t>AlphaNum</w:t>
            </w:r>
            <w:proofErr w:type="spellEnd"/>
            <w:r w:rsidRPr="00CB3EA3">
              <w:rPr>
                <w:rFonts w:ascii="Calibri" w:hAnsi="Calibri" w:cs="Times New Roman"/>
                <w:color w:val="000000"/>
                <w:sz w:val="22"/>
                <w:szCs w:val="22"/>
              </w:rPr>
              <w:t>(0-200)</w:t>
            </w:r>
          </w:p>
        </w:tc>
        <w:tc>
          <w:tcPr>
            <w:tcW w:w="2071"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external tracking ID</w:t>
            </w:r>
          </w:p>
        </w:tc>
        <w:tc>
          <w:tcPr>
            <w:tcW w:w="1213" w:type="dxa"/>
            <w:tcBorders>
              <w:top w:val="nil"/>
              <w:left w:val="nil"/>
              <w:bottom w:val="single" w:sz="4" w:space="0" w:color="auto"/>
              <w:right w:val="single" w:sz="4" w:space="0" w:color="auto"/>
            </w:tcBorders>
            <w:shd w:val="clear" w:color="auto" w:fill="auto"/>
            <w:noWrap/>
            <w:vAlign w:val="bottom"/>
            <w:hideMark/>
          </w:tcPr>
          <w:p w:rsidR="00CB3EA3" w:rsidRPr="00CB3EA3" w:rsidRDefault="00CB3EA3" w:rsidP="00CB3EA3">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no</w:t>
            </w:r>
          </w:p>
        </w:tc>
      </w:tr>
    </w:tbl>
    <w:p w:rsidR="00E7085C" w:rsidRDefault="00E7085C" w:rsidP="00CA6588">
      <w:pPr>
        <w:pStyle w:val="Heading4"/>
      </w:pPr>
    </w:p>
    <w:p w:rsidR="00E7085C" w:rsidRDefault="00E7085C">
      <w:pPr>
        <w:keepLines w:val="0"/>
        <w:widowControl/>
        <w:shd w:val="clear" w:color="auto" w:fill="auto"/>
        <w:spacing w:before="0" w:after="0"/>
        <w:rPr>
          <w:bCs/>
          <w:sz w:val="28"/>
          <w:szCs w:val="28"/>
        </w:rPr>
      </w:pPr>
      <w:r>
        <w:br w:type="page"/>
      </w:r>
    </w:p>
    <w:p w:rsidR="00CA6588" w:rsidRDefault="00CA6588" w:rsidP="00CA6588">
      <w:pPr>
        <w:pStyle w:val="Heading4"/>
        <w:rPr>
          <w:sz w:val="20"/>
          <w:szCs w:val="20"/>
        </w:rPr>
      </w:pPr>
      <w:r>
        <w:lastRenderedPageBreak/>
        <w:t>Making a deposit process example</w:t>
      </w:r>
    </w:p>
    <w:p w:rsidR="007C7B10" w:rsidRDefault="00CA6588" w:rsidP="007C7B10">
      <w:pPr>
        <w:pStyle w:val="Bodytext"/>
      </w:pPr>
      <w:r>
        <w:t xml:space="preserve">A proper flow of procedures should be executed to </w:t>
      </w:r>
      <w:r w:rsidR="00A9164E">
        <w:t>make a deposit into the players account</w:t>
      </w:r>
      <w:r>
        <w:t>.</w:t>
      </w:r>
    </w:p>
    <w:p w:rsidR="00131BC0" w:rsidRDefault="00131BC0" w:rsidP="007C7B10">
      <w:pPr>
        <w:pStyle w:val="Bodytext"/>
      </w:pPr>
      <w:r>
        <w:t>NB! This is only a suggested process flow, the actions done inside the Casino Website should be carefully evaluated and tested by the website owner.</w:t>
      </w:r>
    </w:p>
    <w:p w:rsidR="005A1357" w:rsidRDefault="005A1357" w:rsidP="007C7B10">
      <w:pPr>
        <w:pStyle w:val="Bodytext"/>
      </w:pPr>
    </w:p>
    <w:p w:rsidR="00CA6588" w:rsidRDefault="00CA6588" w:rsidP="007C7B10">
      <w:pPr>
        <w:pStyle w:val="Bodytext"/>
      </w:pPr>
      <w:r>
        <w:object w:dxaOrig="10650" w:dyaOrig="8745">
          <v:shape id="_x0000_i1029" type="#_x0000_t75" style="width:453pt;height:372pt" o:ole="">
            <v:imagedata r:id="rId23" o:title=""/>
          </v:shape>
          <o:OLEObject Type="Embed" ProgID="Visio.Drawing.15" ShapeID="_x0000_i1029" DrawAspect="Content" ObjectID="_1465359852" r:id="rId24"/>
        </w:object>
      </w:r>
    </w:p>
    <w:p w:rsidR="007C7B10" w:rsidRPr="00B1653E" w:rsidRDefault="007C7B10" w:rsidP="007C7B10">
      <w:pPr>
        <w:pStyle w:val="Bodytext"/>
        <w:jc w:val="center"/>
        <w:rPr>
          <w:b/>
        </w:rPr>
      </w:pPr>
      <w:r>
        <w:rPr>
          <w:b/>
        </w:rPr>
        <w:t>Diagram 6. Making a deposit</w:t>
      </w:r>
    </w:p>
    <w:p w:rsidR="003A35FA" w:rsidRDefault="003A35FA">
      <w:pPr>
        <w:keepLines w:val="0"/>
        <w:widowControl/>
        <w:shd w:val="clear" w:color="auto" w:fill="auto"/>
        <w:spacing w:before="0" w:after="0"/>
      </w:pPr>
      <w:r>
        <w:br w:type="page"/>
      </w:r>
    </w:p>
    <w:p w:rsidR="005368F0" w:rsidRDefault="005368F0" w:rsidP="005368F0">
      <w:pPr>
        <w:pStyle w:val="Heading3"/>
      </w:pPr>
      <w:bookmarkStart w:id="19" w:name="_Toc384722727"/>
      <w:r>
        <w:lastRenderedPageBreak/>
        <w:t>Transferring chips out of a player account</w:t>
      </w:r>
      <w:bookmarkEnd w:id="19"/>
    </w:p>
    <w:p w:rsidR="005368F0" w:rsidRDefault="005368F0" w:rsidP="005368F0">
      <w:pPr>
        <w:pStyle w:val="Bodytext"/>
      </w:pPr>
      <w:r>
        <w:t xml:space="preserve">For transferring chips out of the player account, the </w:t>
      </w:r>
      <w:r w:rsidRPr="008F6CBF">
        <w:t>deposit</w:t>
      </w:r>
      <w:r>
        <w:t xml:space="preserve"> API call should be used. Please note that the players are </w:t>
      </w:r>
      <w:r w:rsidR="00201D54">
        <w:t>withdrawn</w:t>
      </w:r>
      <w:r>
        <w:t xml:space="preserve"> </w:t>
      </w:r>
      <w:r w:rsidR="00201D54">
        <w:t>into</w:t>
      </w:r>
      <w:r>
        <w:t xml:space="preserve"> the Kiosk Admin balance and the Kiosk Admin </w:t>
      </w:r>
      <w:r w:rsidR="00201D54">
        <w:t>balance will increase relative to the withdrawal amount from the players balance</w:t>
      </w:r>
      <w:r>
        <w:t>.</w:t>
      </w:r>
    </w:p>
    <w:p w:rsidR="005368F0" w:rsidRDefault="005368F0" w:rsidP="005368F0">
      <w:pPr>
        <w:pStyle w:val="Heading4"/>
      </w:pPr>
      <w:r>
        <w:t>Example API call to transfers chips into the casino</w:t>
      </w:r>
    </w:p>
    <w:p w:rsidR="005368F0" w:rsidRDefault="005368F0" w:rsidP="005368F0">
      <w:pPr>
        <w:pStyle w:val="Bodytext"/>
      </w:pPr>
      <w:r>
        <w:t xml:space="preserve">This example URL includes all mandatory input parameters </w:t>
      </w:r>
      <w:r w:rsidR="002038B5">
        <w:t>to make a withdrawal request</w:t>
      </w:r>
      <w:r>
        <w:t>.</w:t>
      </w:r>
    </w:p>
    <w:p w:rsidR="005368F0" w:rsidRDefault="005368F0" w:rsidP="005368F0">
      <w:pPr>
        <w:pStyle w:val="Bodytext"/>
      </w:pPr>
      <w:r>
        <w:t xml:space="preserve">Example: </w:t>
      </w:r>
      <w:r w:rsidR="00DA5531">
        <w:t>https://kioskpublicapi.redhorse88.com/</w:t>
      </w:r>
      <w:r w:rsidR="00973EB2" w:rsidRPr="00973EB2">
        <w:t>withdraw/</w:t>
      </w:r>
      <w:r w:rsidR="00132EE6" w:rsidRPr="00132EE6">
        <w:t>SSCASINO0001</w:t>
      </w:r>
      <w:r w:rsidR="00973EB2" w:rsidRPr="00973EB2">
        <w:t>/1/</w:t>
      </w:r>
      <w:r w:rsidR="00980F30" w:rsidRPr="00980F30">
        <w:t>seoulcasino1</w:t>
      </w:r>
      <w:r w:rsidR="00973EB2" w:rsidRPr="00973EB2">
        <w:t>/externaltranid/654321</w:t>
      </w:r>
    </w:p>
    <w:p w:rsidR="005368F0" w:rsidRPr="009A4AD2" w:rsidRDefault="005368F0" w:rsidP="005368F0">
      <w:pPr>
        <w:pStyle w:val="Heading4"/>
        <w:rPr>
          <w:sz w:val="20"/>
          <w:szCs w:val="20"/>
        </w:rPr>
      </w:pPr>
      <w:r>
        <w:t>Input parameters</w:t>
      </w:r>
    </w:p>
    <w:tbl>
      <w:tblPr>
        <w:tblW w:w="7553" w:type="dxa"/>
        <w:tblLook w:val="04A0" w:firstRow="1" w:lastRow="0" w:firstColumn="1" w:lastColumn="0" w:noHBand="0" w:noVBand="1"/>
      </w:tblPr>
      <w:tblGrid>
        <w:gridCol w:w="1738"/>
        <w:gridCol w:w="2531"/>
        <w:gridCol w:w="2071"/>
        <w:gridCol w:w="1213"/>
      </w:tblGrid>
      <w:tr w:rsidR="005368F0" w:rsidRPr="00CB3EA3" w:rsidTr="00311A9A">
        <w:trPr>
          <w:trHeight w:val="300"/>
        </w:trPr>
        <w:tc>
          <w:tcPr>
            <w:tcW w:w="17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Parameter name</w:t>
            </w:r>
          </w:p>
        </w:tc>
        <w:tc>
          <w:tcPr>
            <w:tcW w:w="2531" w:type="dxa"/>
            <w:tcBorders>
              <w:top w:val="single" w:sz="4" w:space="0" w:color="auto"/>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Type</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Comment</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Mandatory</w:t>
            </w:r>
          </w:p>
        </w:tc>
      </w:tr>
      <w:tr w:rsidR="005368F0" w:rsidRPr="00CB3EA3" w:rsidTr="00311A9A">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proofErr w:type="spellStart"/>
            <w:r w:rsidRPr="00CB3EA3">
              <w:rPr>
                <w:rFonts w:ascii="Calibri" w:hAnsi="Calibri" w:cs="Times New Roman"/>
                <w:color w:val="000000"/>
                <w:sz w:val="22"/>
                <w:szCs w:val="22"/>
              </w:rPr>
              <w:t>playername</w:t>
            </w:r>
            <w:proofErr w:type="spellEnd"/>
          </w:p>
        </w:tc>
        <w:tc>
          <w:tcPr>
            <w:tcW w:w="2531"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string</w:t>
            </w:r>
          </w:p>
        </w:tc>
        <w:tc>
          <w:tcPr>
            <w:tcW w:w="2071"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player username</w:t>
            </w:r>
          </w:p>
        </w:tc>
        <w:tc>
          <w:tcPr>
            <w:tcW w:w="1213"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yes</w:t>
            </w:r>
          </w:p>
        </w:tc>
      </w:tr>
      <w:tr w:rsidR="005368F0" w:rsidRPr="00CB3EA3" w:rsidTr="00311A9A">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amount</w:t>
            </w:r>
          </w:p>
        </w:tc>
        <w:tc>
          <w:tcPr>
            <w:tcW w:w="2531"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float</w:t>
            </w:r>
          </w:p>
        </w:tc>
        <w:tc>
          <w:tcPr>
            <w:tcW w:w="2071"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amount to deposit</w:t>
            </w:r>
          </w:p>
        </w:tc>
        <w:tc>
          <w:tcPr>
            <w:tcW w:w="1213"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yes</w:t>
            </w:r>
          </w:p>
        </w:tc>
      </w:tr>
      <w:tr w:rsidR="005368F0" w:rsidRPr="00CB3EA3" w:rsidTr="00311A9A">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proofErr w:type="spellStart"/>
            <w:r w:rsidRPr="00CB3EA3">
              <w:rPr>
                <w:rFonts w:ascii="Calibri" w:hAnsi="Calibri" w:cs="Times New Roman"/>
                <w:color w:val="000000"/>
                <w:sz w:val="22"/>
                <w:szCs w:val="22"/>
              </w:rPr>
              <w:t>kioskadminname</w:t>
            </w:r>
            <w:proofErr w:type="spellEnd"/>
          </w:p>
        </w:tc>
        <w:tc>
          <w:tcPr>
            <w:tcW w:w="2531"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string</w:t>
            </w:r>
          </w:p>
        </w:tc>
        <w:tc>
          <w:tcPr>
            <w:tcW w:w="2071"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kiosk admin name</w:t>
            </w:r>
          </w:p>
        </w:tc>
        <w:tc>
          <w:tcPr>
            <w:tcW w:w="1213"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yes</w:t>
            </w:r>
          </w:p>
        </w:tc>
      </w:tr>
      <w:tr w:rsidR="005368F0" w:rsidRPr="00CB3EA3" w:rsidTr="00311A9A">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proofErr w:type="spellStart"/>
            <w:r w:rsidRPr="00CB3EA3">
              <w:rPr>
                <w:rFonts w:ascii="Calibri" w:hAnsi="Calibri" w:cs="Times New Roman"/>
                <w:color w:val="000000"/>
                <w:sz w:val="22"/>
                <w:szCs w:val="22"/>
              </w:rPr>
              <w:t>externaltranid</w:t>
            </w:r>
            <w:proofErr w:type="spellEnd"/>
          </w:p>
        </w:tc>
        <w:tc>
          <w:tcPr>
            <w:tcW w:w="2531"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 xml:space="preserve">string, </w:t>
            </w:r>
            <w:proofErr w:type="spellStart"/>
            <w:r w:rsidRPr="00CB3EA3">
              <w:rPr>
                <w:rFonts w:ascii="Calibri" w:hAnsi="Calibri" w:cs="Times New Roman"/>
                <w:color w:val="000000"/>
                <w:sz w:val="22"/>
                <w:szCs w:val="22"/>
              </w:rPr>
              <w:t>AlphaNum</w:t>
            </w:r>
            <w:proofErr w:type="spellEnd"/>
            <w:r w:rsidRPr="00CB3EA3">
              <w:rPr>
                <w:rFonts w:ascii="Calibri" w:hAnsi="Calibri" w:cs="Times New Roman"/>
                <w:color w:val="000000"/>
                <w:sz w:val="22"/>
                <w:szCs w:val="22"/>
              </w:rPr>
              <w:t>(0-200)</w:t>
            </w:r>
          </w:p>
        </w:tc>
        <w:tc>
          <w:tcPr>
            <w:tcW w:w="2071"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external tracking ID</w:t>
            </w:r>
          </w:p>
        </w:tc>
        <w:tc>
          <w:tcPr>
            <w:tcW w:w="1213" w:type="dxa"/>
            <w:tcBorders>
              <w:top w:val="nil"/>
              <w:left w:val="nil"/>
              <w:bottom w:val="single" w:sz="4" w:space="0" w:color="auto"/>
              <w:right w:val="single" w:sz="4" w:space="0" w:color="auto"/>
            </w:tcBorders>
            <w:shd w:val="clear" w:color="auto" w:fill="auto"/>
            <w:noWrap/>
            <w:vAlign w:val="bottom"/>
            <w:hideMark/>
          </w:tcPr>
          <w:p w:rsidR="005368F0" w:rsidRPr="00CB3EA3" w:rsidRDefault="005368F0"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no</w:t>
            </w:r>
          </w:p>
        </w:tc>
      </w:tr>
    </w:tbl>
    <w:p w:rsidR="00B675B2" w:rsidRDefault="00B675B2" w:rsidP="008C22C9">
      <w:pPr>
        <w:pStyle w:val="Heading4"/>
      </w:pPr>
    </w:p>
    <w:p w:rsidR="00B675B2" w:rsidRDefault="00B675B2">
      <w:pPr>
        <w:keepLines w:val="0"/>
        <w:widowControl/>
        <w:shd w:val="clear" w:color="auto" w:fill="auto"/>
        <w:spacing w:before="0" w:after="0"/>
        <w:rPr>
          <w:bCs/>
          <w:sz w:val="28"/>
          <w:szCs w:val="28"/>
        </w:rPr>
      </w:pPr>
      <w:r>
        <w:br w:type="page"/>
      </w:r>
    </w:p>
    <w:p w:rsidR="008C22C9" w:rsidRDefault="008C22C9" w:rsidP="008C22C9">
      <w:pPr>
        <w:pStyle w:val="Heading4"/>
        <w:rPr>
          <w:sz w:val="20"/>
          <w:szCs w:val="20"/>
        </w:rPr>
      </w:pPr>
      <w:r>
        <w:lastRenderedPageBreak/>
        <w:t>Making a withdrawal process example</w:t>
      </w:r>
    </w:p>
    <w:p w:rsidR="008C22C9" w:rsidRDefault="008C22C9" w:rsidP="008C22C9">
      <w:pPr>
        <w:pStyle w:val="Bodytext"/>
      </w:pPr>
      <w:r>
        <w:t xml:space="preserve">A proper flow of procedures should be executed to make a </w:t>
      </w:r>
      <w:r w:rsidR="00F33529">
        <w:t>withdrawal from</w:t>
      </w:r>
      <w:r>
        <w:t xml:space="preserve"> the players account.</w:t>
      </w:r>
    </w:p>
    <w:p w:rsidR="00F6034E" w:rsidRDefault="008C22C9" w:rsidP="00B63C0F">
      <w:pPr>
        <w:pStyle w:val="Bodytext"/>
      </w:pPr>
      <w:r>
        <w:t>NB! This is only a suggested process flow, the actions done inside the Casino Website should be carefully evaluated and tested by the website owner.</w:t>
      </w:r>
    </w:p>
    <w:p w:rsidR="00F6034E" w:rsidRDefault="00F6034E" w:rsidP="00B63C0F">
      <w:pPr>
        <w:pStyle w:val="Bodytext"/>
      </w:pPr>
    </w:p>
    <w:p w:rsidR="008C22C9" w:rsidRDefault="00B675B2" w:rsidP="00B63C0F">
      <w:pPr>
        <w:pStyle w:val="Bodytext"/>
      </w:pPr>
      <w:r>
        <w:object w:dxaOrig="10650" w:dyaOrig="8745">
          <v:shape id="_x0000_i1030" type="#_x0000_t75" style="width:453pt;height:372pt" o:ole="">
            <v:imagedata r:id="rId25" o:title=""/>
          </v:shape>
          <o:OLEObject Type="Embed" ProgID="Visio.Drawing.15" ShapeID="_x0000_i1030" DrawAspect="Content" ObjectID="_1465359853" r:id="rId26"/>
        </w:object>
      </w:r>
    </w:p>
    <w:p w:rsidR="001A75E8" w:rsidRPr="00B1653E" w:rsidRDefault="001A75E8" w:rsidP="001A75E8">
      <w:pPr>
        <w:pStyle w:val="Bodytext"/>
        <w:jc w:val="center"/>
        <w:rPr>
          <w:b/>
        </w:rPr>
      </w:pPr>
      <w:r>
        <w:rPr>
          <w:b/>
        </w:rPr>
        <w:t>Diagram 6. Making a withdrawal</w:t>
      </w:r>
    </w:p>
    <w:p w:rsidR="00CC7ED3" w:rsidRDefault="00CC7ED3">
      <w:pPr>
        <w:keepLines w:val="0"/>
        <w:widowControl/>
        <w:shd w:val="clear" w:color="auto" w:fill="auto"/>
        <w:spacing w:before="0" w:after="0"/>
      </w:pPr>
      <w:r>
        <w:rPr>
          <w:b/>
          <w:bCs/>
          <w:iCs/>
        </w:rPr>
        <w:br w:type="page"/>
      </w:r>
    </w:p>
    <w:p w:rsidR="00A77410" w:rsidRDefault="0049514E" w:rsidP="0049514E">
      <w:pPr>
        <w:pStyle w:val="Heading3"/>
      </w:pPr>
      <w:bookmarkStart w:id="20" w:name="_Toc384722728"/>
      <w:r>
        <w:lastRenderedPageBreak/>
        <w:t>Check transaction status</w:t>
      </w:r>
      <w:bookmarkEnd w:id="20"/>
    </w:p>
    <w:p w:rsidR="0049514E" w:rsidRDefault="0049514E" w:rsidP="0049514E">
      <w:pPr>
        <w:pStyle w:val="Bodytext"/>
      </w:pPr>
      <w:r>
        <w:t xml:space="preserve">For checking the deposit or withdrawal transaction status you can parse the response from the deposit and withdrawal function. In case something goes wrong and you are unable to parse the transaction result, you can use the </w:t>
      </w:r>
      <w:proofErr w:type="spellStart"/>
      <w:r w:rsidRPr="0049514E">
        <w:t>checktransaction</w:t>
      </w:r>
      <w:proofErr w:type="spellEnd"/>
      <w:r>
        <w:t xml:space="preserve"> API function</w:t>
      </w:r>
      <w:r w:rsidR="00993A2F">
        <w:t>.</w:t>
      </w:r>
    </w:p>
    <w:p w:rsidR="0049514E" w:rsidRDefault="0049514E" w:rsidP="0049514E">
      <w:pPr>
        <w:pStyle w:val="Heading4"/>
      </w:pPr>
      <w:r>
        <w:t xml:space="preserve">Example API call to </w:t>
      </w:r>
      <w:r w:rsidR="00993A2F">
        <w:t>check transaction status</w:t>
      </w:r>
    </w:p>
    <w:p w:rsidR="0049514E" w:rsidRDefault="0049514E" w:rsidP="0049514E">
      <w:pPr>
        <w:pStyle w:val="Bodytext"/>
      </w:pPr>
      <w:r>
        <w:t>This example URL includes all mandatory input parameters</w:t>
      </w:r>
      <w:r w:rsidR="006468DC">
        <w:t xml:space="preserve"> to check the transaction status</w:t>
      </w:r>
      <w:r>
        <w:t>.</w:t>
      </w:r>
    </w:p>
    <w:p w:rsidR="0049514E" w:rsidRDefault="0049514E" w:rsidP="0049514E">
      <w:pPr>
        <w:pStyle w:val="Bodytext"/>
      </w:pPr>
      <w:r>
        <w:t xml:space="preserve">Example: </w:t>
      </w:r>
      <w:r w:rsidR="00DA5531">
        <w:t>https://kioskpublicapi.redhorse88.com/</w:t>
      </w:r>
      <w:r w:rsidR="005E1BFB" w:rsidRPr="005E1BFB">
        <w:t>checktransaction/externaltransactionid/654321/</w:t>
      </w:r>
    </w:p>
    <w:p w:rsidR="0049514E" w:rsidRPr="009A4AD2" w:rsidRDefault="0049514E" w:rsidP="0049514E">
      <w:pPr>
        <w:pStyle w:val="Heading4"/>
        <w:rPr>
          <w:sz w:val="20"/>
          <w:szCs w:val="20"/>
        </w:rPr>
      </w:pPr>
      <w:r>
        <w:t>Input parameters</w:t>
      </w:r>
    </w:p>
    <w:tbl>
      <w:tblPr>
        <w:tblW w:w="8238" w:type="dxa"/>
        <w:tblLook w:val="04A0" w:firstRow="1" w:lastRow="0" w:firstColumn="1" w:lastColumn="0" w:noHBand="0" w:noVBand="1"/>
      </w:tblPr>
      <w:tblGrid>
        <w:gridCol w:w="2130"/>
        <w:gridCol w:w="2531"/>
        <w:gridCol w:w="2364"/>
        <w:gridCol w:w="1213"/>
      </w:tblGrid>
      <w:tr w:rsidR="0049514E" w:rsidRPr="00CB3EA3" w:rsidTr="00A52796">
        <w:trPr>
          <w:trHeight w:val="300"/>
        </w:trPr>
        <w:tc>
          <w:tcPr>
            <w:tcW w:w="21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514E" w:rsidRPr="00CB3EA3" w:rsidRDefault="0049514E"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Parameter name</w:t>
            </w:r>
          </w:p>
        </w:tc>
        <w:tc>
          <w:tcPr>
            <w:tcW w:w="2531" w:type="dxa"/>
            <w:tcBorders>
              <w:top w:val="single" w:sz="4" w:space="0" w:color="auto"/>
              <w:left w:val="nil"/>
              <w:bottom w:val="single" w:sz="4" w:space="0" w:color="auto"/>
              <w:right w:val="single" w:sz="4" w:space="0" w:color="auto"/>
            </w:tcBorders>
            <w:shd w:val="clear" w:color="auto" w:fill="auto"/>
            <w:noWrap/>
            <w:vAlign w:val="bottom"/>
            <w:hideMark/>
          </w:tcPr>
          <w:p w:rsidR="0049514E" w:rsidRPr="00CB3EA3" w:rsidRDefault="0049514E"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Type</w:t>
            </w:r>
          </w:p>
        </w:tc>
        <w:tc>
          <w:tcPr>
            <w:tcW w:w="2364" w:type="dxa"/>
            <w:tcBorders>
              <w:top w:val="single" w:sz="4" w:space="0" w:color="auto"/>
              <w:left w:val="nil"/>
              <w:bottom w:val="single" w:sz="4" w:space="0" w:color="auto"/>
              <w:right w:val="single" w:sz="4" w:space="0" w:color="auto"/>
            </w:tcBorders>
            <w:shd w:val="clear" w:color="auto" w:fill="auto"/>
            <w:noWrap/>
            <w:vAlign w:val="bottom"/>
            <w:hideMark/>
          </w:tcPr>
          <w:p w:rsidR="0049514E" w:rsidRPr="00CB3EA3" w:rsidRDefault="0049514E"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Comment</w:t>
            </w:r>
          </w:p>
        </w:tc>
        <w:tc>
          <w:tcPr>
            <w:tcW w:w="1213" w:type="dxa"/>
            <w:tcBorders>
              <w:top w:val="single" w:sz="4" w:space="0" w:color="auto"/>
              <w:left w:val="nil"/>
              <w:bottom w:val="single" w:sz="4" w:space="0" w:color="auto"/>
              <w:right w:val="single" w:sz="4" w:space="0" w:color="auto"/>
            </w:tcBorders>
            <w:shd w:val="clear" w:color="auto" w:fill="auto"/>
            <w:noWrap/>
            <w:vAlign w:val="bottom"/>
            <w:hideMark/>
          </w:tcPr>
          <w:p w:rsidR="0049514E" w:rsidRPr="00CB3EA3" w:rsidRDefault="0049514E"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Mandatory</w:t>
            </w:r>
          </w:p>
        </w:tc>
      </w:tr>
      <w:tr w:rsidR="0049514E" w:rsidRPr="00CB3EA3" w:rsidTr="00A52796">
        <w:trPr>
          <w:trHeight w:val="300"/>
        </w:trPr>
        <w:tc>
          <w:tcPr>
            <w:tcW w:w="2130" w:type="dxa"/>
            <w:tcBorders>
              <w:top w:val="nil"/>
              <w:left w:val="single" w:sz="4" w:space="0" w:color="auto"/>
              <w:bottom w:val="single" w:sz="4" w:space="0" w:color="auto"/>
              <w:right w:val="single" w:sz="4" w:space="0" w:color="auto"/>
            </w:tcBorders>
            <w:shd w:val="clear" w:color="auto" w:fill="auto"/>
            <w:noWrap/>
            <w:vAlign w:val="bottom"/>
            <w:hideMark/>
          </w:tcPr>
          <w:p w:rsidR="0049514E" w:rsidRPr="00CB3EA3" w:rsidRDefault="00A52796" w:rsidP="00311A9A">
            <w:pPr>
              <w:keepLines w:val="0"/>
              <w:widowControl/>
              <w:shd w:val="clear" w:color="auto" w:fill="auto"/>
              <w:spacing w:before="0" w:after="0"/>
              <w:rPr>
                <w:rFonts w:ascii="Calibri" w:hAnsi="Calibri" w:cs="Times New Roman"/>
                <w:color w:val="000000"/>
                <w:sz w:val="22"/>
                <w:szCs w:val="22"/>
              </w:rPr>
            </w:pPr>
            <w:proofErr w:type="spellStart"/>
            <w:r>
              <w:rPr>
                <w:rFonts w:ascii="Calibri" w:hAnsi="Calibri" w:cs="Times New Roman"/>
                <w:color w:val="000000"/>
                <w:sz w:val="22"/>
                <w:szCs w:val="22"/>
              </w:rPr>
              <w:t>externaltransactionid</w:t>
            </w:r>
            <w:proofErr w:type="spellEnd"/>
          </w:p>
        </w:tc>
        <w:tc>
          <w:tcPr>
            <w:tcW w:w="2531" w:type="dxa"/>
            <w:tcBorders>
              <w:top w:val="nil"/>
              <w:left w:val="nil"/>
              <w:bottom w:val="single" w:sz="4" w:space="0" w:color="auto"/>
              <w:right w:val="single" w:sz="4" w:space="0" w:color="auto"/>
            </w:tcBorders>
            <w:shd w:val="clear" w:color="auto" w:fill="auto"/>
            <w:noWrap/>
            <w:vAlign w:val="bottom"/>
            <w:hideMark/>
          </w:tcPr>
          <w:p w:rsidR="0049514E" w:rsidRPr="00CB3EA3" w:rsidRDefault="0049514E"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string</w:t>
            </w:r>
          </w:p>
        </w:tc>
        <w:tc>
          <w:tcPr>
            <w:tcW w:w="2364" w:type="dxa"/>
            <w:tcBorders>
              <w:top w:val="nil"/>
              <w:left w:val="nil"/>
              <w:bottom w:val="single" w:sz="4" w:space="0" w:color="auto"/>
              <w:right w:val="single" w:sz="4" w:space="0" w:color="auto"/>
            </w:tcBorders>
            <w:shd w:val="clear" w:color="auto" w:fill="auto"/>
            <w:noWrap/>
            <w:vAlign w:val="bottom"/>
            <w:hideMark/>
          </w:tcPr>
          <w:p w:rsidR="0049514E" w:rsidRPr="00CB3EA3" w:rsidRDefault="00A52796" w:rsidP="00311A9A">
            <w:pPr>
              <w:keepLines w:val="0"/>
              <w:widowControl/>
              <w:shd w:val="clear" w:color="auto" w:fill="auto"/>
              <w:spacing w:before="0" w:after="0"/>
              <w:rPr>
                <w:rFonts w:ascii="Calibri" w:hAnsi="Calibri" w:cs="Times New Roman"/>
                <w:color w:val="000000"/>
                <w:sz w:val="22"/>
                <w:szCs w:val="22"/>
              </w:rPr>
            </w:pPr>
            <w:r>
              <w:rPr>
                <w:rFonts w:ascii="Calibri" w:hAnsi="Calibri" w:cs="Times New Roman"/>
                <w:color w:val="000000"/>
                <w:sz w:val="22"/>
                <w:szCs w:val="22"/>
              </w:rPr>
              <w:t>external transaction ID</w:t>
            </w:r>
          </w:p>
        </w:tc>
        <w:tc>
          <w:tcPr>
            <w:tcW w:w="1213" w:type="dxa"/>
            <w:tcBorders>
              <w:top w:val="nil"/>
              <w:left w:val="nil"/>
              <w:bottom w:val="single" w:sz="4" w:space="0" w:color="auto"/>
              <w:right w:val="single" w:sz="4" w:space="0" w:color="auto"/>
            </w:tcBorders>
            <w:shd w:val="clear" w:color="auto" w:fill="auto"/>
            <w:noWrap/>
            <w:vAlign w:val="bottom"/>
            <w:hideMark/>
          </w:tcPr>
          <w:p w:rsidR="0049514E" w:rsidRPr="00CB3EA3" w:rsidRDefault="0049514E" w:rsidP="00311A9A">
            <w:pPr>
              <w:keepLines w:val="0"/>
              <w:widowControl/>
              <w:shd w:val="clear" w:color="auto" w:fill="auto"/>
              <w:spacing w:before="0" w:after="0"/>
              <w:rPr>
                <w:rFonts w:ascii="Calibri" w:hAnsi="Calibri" w:cs="Times New Roman"/>
                <w:color w:val="000000"/>
                <w:sz w:val="22"/>
                <w:szCs w:val="22"/>
              </w:rPr>
            </w:pPr>
            <w:r w:rsidRPr="00CB3EA3">
              <w:rPr>
                <w:rFonts w:ascii="Calibri" w:hAnsi="Calibri" w:cs="Times New Roman"/>
                <w:color w:val="000000"/>
                <w:sz w:val="22"/>
                <w:szCs w:val="22"/>
              </w:rPr>
              <w:t>yes</w:t>
            </w:r>
          </w:p>
        </w:tc>
      </w:tr>
    </w:tbl>
    <w:p w:rsidR="0049514E" w:rsidRPr="0049514E" w:rsidRDefault="0049514E" w:rsidP="0049514E">
      <w:pPr>
        <w:pStyle w:val="Bodytext"/>
      </w:pPr>
    </w:p>
    <w:p w:rsidR="0050684A" w:rsidRDefault="0050684A">
      <w:pPr>
        <w:keepLines w:val="0"/>
        <w:widowControl/>
        <w:shd w:val="clear" w:color="auto" w:fill="auto"/>
        <w:spacing w:before="0" w:after="0"/>
      </w:pPr>
      <w:r>
        <w:br w:type="page"/>
      </w:r>
    </w:p>
    <w:p w:rsidR="0050684A" w:rsidRDefault="0050684A" w:rsidP="0050684A">
      <w:pPr>
        <w:pStyle w:val="Heading2"/>
      </w:pPr>
      <w:bookmarkStart w:id="21" w:name="_Toc384722729"/>
      <w:r>
        <w:lastRenderedPageBreak/>
        <w:t>Reporting API functions</w:t>
      </w:r>
      <w:bookmarkEnd w:id="21"/>
    </w:p>
    <w:p w:rsidR="0050684A" w:rsidRDefault="0050684A" w:rsidP="0050684A">
      <w:pPr>
        <w:pStyle w:val="Bodytext"/>
      </w:pPr>
      <w:r>
        <w:t>Our API provides simple</w:t>
      </w:r>
      <w:r w:rsidR="004240E7">
        <w:t xml:space="preserve"> and easily adjustable</w:t>
      </w:r>
      <w:r>
        <w:t xml:space="preserve"> functionality to </w:t>
      </w:r>
      <w:r w:rsidR="004240E7">
        <w:t>pull reports and data in real time from our system</w:t>
      </w:r>
      <w:r>
        <w:t xml:space="preserve">. </w:t>
      </w:r>
    </w:p>
    <w:p w:rsidR="007B2DCD" w:rsidRDefault="007B2DCD" w:rsidP="007B2DCD">
      <w:pPr>
        <w:pStyle w:val="Heading3"/>
      </w:pPr>
      <w:bookmarkStart w:id="22" w:name="_Toc384722730"/>
      <w:r>
        <w:t>Get all custom reports</w:t>
      </w:r>
      <w:bookmarkEnd w:id="22"/>
    </w:p>
    <w:p w:rsidR="007B2DCD" w:rsidRDefault="00360EBA" w:rsidP="007B2DCD">
      <w:pPr>
        <w:pStyle w:val="Bodytext"/>
      </w:pPr>
      <w:r>
        <w:t xml:space="preserve">Our API has a function to show all custom reports available to be used, for this the API function </w:t>
      </w:r>
      <w:proofErr w:type="spellStart"/>
      <w:r>
        <w:t>getallcustomreport</w:t>
      </w:r>
      <w:proofErr w:type="spellEnd"/>
      <w:r>
        <w:t xml:space="preserve"> should be used</w:t>
      </w:r>
      <w:r w:rsidR="007B2DCD">
        <w:t>.</w:t>
      </w:r>
    </w:p>
    <w:p w:rsidR="007B2DCD" w:rsidRDefault="007B2DCD" w:rsidP="007B2DCD">
      <w:pPr>
        <w:pStyle w:val="Heading4"/>
      </w:pPr>
      <w:r>
        <w:t xml:space="preserve">Example API call to </w:t>
      </w:r>
      <w:r w:rsidR="0031546C">
        <w:t>get the list of all reports</w:t>
      </w:r>
    </w:p>
    <w:p w:rsidR="007B2DCD" w:rsidRDefault="007B2DCD" w:rsidP="007B2DCD">
      <w:pPr>
        <w:pStyle w:val="Bodytext"/>
      </w:pPr>
      <w:r>
        <w:t xml:space="preserve">This example URL includes all mandatory input parameters to </w:t>
      </w:r>
      <w:r w:rsidR="00292DB5">
        <w:t>get the list of all reports</w:t>
      </w:r>
      <w:r>
        <w:t>.</w:t>
      </w:r>
    </w:p>
    <w:p w:rsidR="007B2DCD" w:rsidRDefault="00F32F10" w:rsidP="007B2DCD">
      <w:pPr>
        <w:pStyle w:val="Bodytext"/>
      </w:pPr>
      <w:r>
        <w:t xml:space="preserve">Example: </w:t>
      </w:r>
      <w:r w:rsidR="00DA5531">
        <w:t>https://kioskpublicapi.redhorse88.com/</w:t>
      </w:r>
      <w:r w:rsidRPr="00F32F10">
        <w:t>getallcustomreports</w:t>
      </w:r>
    </w:p>
    <w:p w:rsidR="00BE6E2F" w:rsidRDefault="002A146F" w:rsidP="00BE6E2F">
      <w:pPr>
        <w:pStyle w:val="Heading3"/>
      </w:pPr>
      <w:bookmarkStart w:id="23" w:name="_Toc384722731"/>
      <w:r>
        <w:t>Get report form</w:t>
      </w:r>
      <w:bookmarkEnd w:id="23"/>
    </w:p>
    <w:p w:rsidR="00BE6E2F" w:rsidRDefault="00BE6E2F" w:rsidP="00BE6E2F">
      <w:pPr>
        <w:pStyle w:val="Bodytext"/>
      </w:pPr>
      <w:r>
        <w:t xml:space="preserve">Our API has a function to show all </w:t>
      </w:r>
      <w:r w:rsidR="00F32D91">
        <w:t>the supported parameters for every report</w:t>
      </w:r>
      <w:r>
        <w:t>.</w:t>
      </w:r>
      <w:r w:rsidR="00F32D91">
        <w:t xml:space="preserve"> Once you have identified the report using the </w:t>
      </w:r>
      <w:proofErr w:type="spellStart"/>
      <w:r w:rsidR="00F32D91">
        <w:t>getallcustomreport</w:t>
      </w:r>
      <w:proofErr w:type="spellEnd"/>
      <w:r w:rsidR="00F32D91">
        <w:t xml:space="preserve"> API function then you can use the </w:t>
      </w:r>
      <w:proofErr w:type="spellStart"/>
      <w:r w:rsidR="00F32D91">
        <w:t>getReportForm</w:t>
      </w:r>
      <w:proofErr w:type="spellEnd"/>
      <w:r w:rsidR="00F32D91">
        <w:t xml:space="preserve"> API function to check what input parameters are supported in the report</w:t>
      </w:r>
    </w:p>
    <w:p w:rsidR="00BE6E2F" w:rsidRDefault="00BE6E2F" w:rsidP="00BE6E2F">
      <w:pPr>
        <w:pStyle w:val="Heading4"/>
      </w:pPr>
      <w:r>
        <w:t>Example API call to get the list of all reports</w:t>
      </w:r>
    </w:p>
    <w:p w:rsidR="00BE6E2F" w:rsidRDefault="00BE6E2F" w:rsidP="00BE6E2F">
      <w:pPr>
        <w:pStyle w:val="Bodytext"/>
      </w:pPr>
      <w:r>
        <w:t>This example URL includes all mandatory input parameters to get the list of all reports.</w:t>
      </w:r>
    </w:p>
    <w:p w:rsidR="00BE6E2F" w:rsidRDefault="00DA5531" w:rsidP="00BE6E2F">
      <w:pPr>
        <w:pStyle w:val="Bodytext"/>
      </w:pPr>
      <w:r>
        <w:t>https://kioskpublicapi.redhorse88.com/</w:t>
      </w:r>
      <w:r w:rsidR="00533ABB" w:rsidRPr="00533ABB">
        <w:t>getReportForm/PlayerTransactions</w:t>
      </w:r>
    </w:p>
    <w:p w:rsidR="00A77410" w:rsidRDefault="00A77410">
      <w:pPr>
        <w:keepLines w:val="0"/>
        <w:widowControl/>
        <w:shd w:val="clear" w:color="auto" w:fill="auto"/>
        <w:spacing w:before="0" w:after="0"/>
      </w:pPr>
      <w:r>
        <w:br w:type="page"/>
      </w:r>
    </w:p>
    <w:p w:rsidR="00AC48B6" w:rsidRDefault="00AC48B6" w:rsidP="00AC48B6">
      <w:pPr>
        <w:pStyle w:val="Heading2"/>
      </w:pPr>
      <w:bookmarkStart w:id="24" w:name="_Toc384722732"/>
      <w:r>
        <w:lastRenderedPageBreak/>
        <w:t xml:space="preserve">Kiosk </w:t>
      </w:r>
      <w:r w:rsidR="00DD7C56">
        <w:t xml:space="preserve">API </w:t>
      </w:r>
      <w:r>
        <w:t>reports</w:t>
      </w:r>
      <w:bookmarkEnd w:id="24"/>
    </w:p>
    <w:p w:rsidR="00AC48B6" w:rsidRDefault="00AC48B6" w:rsidP="00AC48B6">
      <w:pPr>
        <w:pStyle w:val="Bodytext"/>
      </w:pPr>
      <w:r>
        <w:t xml:space="preserve">Our </w:t>
      </w:r>
      <w:r w:rsidR="00AB42D2">
        <w:t xml:space="preserve">reporting </w:t>
      </w:r>
      <w:r>
        <w:t>API provides simple</w:t>
      </w:r>
      <w:r w:rsidR="00BC32AC">
        <w:t>, secure</w:t>
      </w:r>
      <w:r>
        <w:t xml:space="preserve"> and easily adjustable functionality to pull reports and data in real time from our system. </w:t>
      </w:r>
      <w:r w:rsidR="00F32C1C">
        <w:t>The below lists all currently available report</w:t>
      </w:r>
      <w:r w:rsidR="006438DC">
        <w:t>s and their functionality.</w:t>
      </w:r>
    </w:p>
    <w:p w:rsidR="00AC48B6" w:rsidRDefault="00743A6A" w:rsidP="00AC48B6">
      <w:pPr>
        <w:pStyle w:val="Heading3"/>
      </w:pPr>
      <w:bookmarkStart w:id="25" w:name="_Toc384722733"/>
      <w:proofErr w:type="spellStart"/>
      <w:r>
        <w:t>KioskAdmin</w:t>
      </w:r>
      <w:bookmarkEnd w:id="25"/>
      <w:proofErr w:type="spellEnd"/>
    </w:p>
    <w:p w:rsidR="008A3D13" w:rsidRDefault="008A3D13" w:rsidP="00B061B2">
      <w:pPr>
        <w:keepLines w:val="0"/>
        <w:widowControl/>
        <w:shd w:val="clear" w:color="auto" w:fill="auto"/>
        <w:spacing w:before="0" w:after="0"/>
      </w:pPr>
      <w:r>
        <w:t>The “</w:t>
      </w:r>
      <w:proofErr w:type="spellStart"/>
      <w:r w:rsidRPr="008A3D13">
        <w:t>KioskAdmin</w:t>
      </w:r>
      <w:proofErr w:type="spellEnd"/>
      <w:r w:rsidR="009A5B95">
        <w:t>”</w:t>
      </w:r>
      <w:r w:rsidRPr="008A3D13">
        <w:t xml:space="preserve"> (</w:t>
      </w:r>
      <w:r w:rsidR="009A5B95">
        <w:t>shown as “</w:t>
      </w:r>
      <w:r w:rsidRPr="008A3D13">
        <w:t>Deposit balance per admin</w:t>
      </w:r>
      <w:r w:rsidR="009A5B95">
        <w:t>” in the Kiosk management system</w:t>
      </w:r>
      <w:r w:rsidRPr="008A3D13">
        <w:t>)</w:t>
      </w:r>
      <w:r>
        <w:t xml:space="preserve"> report shows the remaining deposit balance per Kiosk Admin. This report can be used to monitor the remaining balance of the Kiosk Admins that is available to be distributed to the players.</w:t>
      </w:r>
    </w:p>
    <w:p w:rsidR="008A3D13" w:rsidRDefault="008A3D13" w:rsidP="008A3D13">
      <w:pPr>
        <w:pStyle w:val="Heading4"/>
      </w:pPr>
      <w:r>
        <w:t>Example API call to show the remaining balance of kiosk admins</w:t>
      </w:r>
    </w:p>
    <w:p w:rsidR="008A3D13" w:rsidRDefault="008A3D13" w:rsidP="008A3D13">
      <w:pPr>
        <w:pStyle w:val="Bodytext"/>
      </w:pPr>
      <w:r>
        <w:t xml:space="preserve">This example URL includes all mandatory input parameters to </w:t>
      </w:r>
      <w:r w:rsidR="00403D9E">
        <w:t>the remaining balance of kiosk admins</w:t>
      </w:r>
      <w:r>
        <w:t>.</w:t>
      </w:r>
    </w:p>
    <w:p w:rsidR="008A3D13" w:rsidRDefault="00DA5531" w:rsidP="008A3D13">
      <w:pPr>
        <w:pStyle w:val="Bodytext"/>
      </w:pPr>
      <w:r>
        <w:t>https://kioskpublicapi.redhorse88.com/</w:t>
      </w:r>
      <w:r w:rsidR="00A36DF3" w:rsidRPr="00A36DF3">
        <w:t>getReport/KioskAdmin</w:t>
      </w:r>
    </w:p>
    <w:p w:rsidR="0017074A" w:rsidRDefault="00BA0031" w:rsidP="0017074A">
      <w:pPr>
        <w:pStyle w:val="Heading3"/>
      </w:pPr>
      <w:bookmarkStart w:id="26" w:name="_Toc384722734"/>
      <w:proofErr w:type="spellStart"/>
      <w:r w:rsidRPr="00BA0031">
        <w:t>KioskTransaction</w:t>
      </w:r>
      <w:bookmarkEnd w:id="26"/>
      <w:proofErr w:type="spellEnd"/>
    </w:p>
    <w:p w:rsidR="0017074A" w:rsidRDefault="0017074A" w:rsidP="0017074A">
      <w:pPr>
        <w:keepLines w:val="0"/>
        <w:widowControl/>
        <w:shd w:val="clear" w:color="auto" w:fill="auto"/>
        <w:spacing w:before="0" w:after="0"/>
      </w:pPr>
      <w:r>
        <w:t>The “</w:t>
      </w:r>
      <w:proofErr w:type="spellStart"/>
      <w:r w:rsidR="00BA0031" w:rsidRPr="00BA0031">
        <w:t>KioskTransaction</w:t>
      </w:r>
      <w:proofErr w:type="spellEnd"/>
      <w:r>
        <w:t>”</w:t>
      </w:r>
      <w:r w:rsidRPr="008A3D13">
        <w:t xml:space="preserve"> (</w:t>
      </w:r>
      <w:r>
        <w:t>shown as “</w:t>
      </w:r>
      <w:r w:rsidR="00BA0031" w:rsidRPr="00BA0031">
        <w:t>Kiosk Transactions report</w:t>
      </w:r>
      <w:r>
        <w:t>” in the Kiosk management system</w:t>
      </w:r>
      <w:r w:rsidRPr="008A3D13">
        <w:t>)</w:t>
      </w:r>
      <w:r w:rsidR="00C1028C">
        <w:t xml:space="preserve"> report shows all transactions made for the time period per player</w:t>
      </w:r>
      <w:r>
        <w:t>.</w:t>
      </w:r>
    </w:p>
    <w:p w:rsidR="0017074A" w:rsidRDefault="0017074A" w:rsidP="0017074A">
      <w:pPr>
        <w:pStyle w:val="Heading4"/>
      </w:pPr>
      <w:r>
        <w:t xml:space="preserve">Example API call to show </w:t>
      </w:r>
      <w:r w:rsidR="001B5B18">
        <w:t>successful</w:t>
      </w:r>
      <w:r w:rsidR="00B32BCA">
        <w:t xml:space="preserve"> kiosk transactions per time period</w:t>
      </w:r>
    </w:p>
    <w:p w:rsidR="0017074A" w:rsidRDefault="0017074A" w:rsidP="0017074A">
      <w:pPr>
        <w:pStyle w:val="Bodytext"/>
      </w:pPr>
      <w:r>
        <w:t>This example URL includes all mandatory input parameters to the remaining balance of kiosk admins.</w:t>
      </w:r>
    </w:p>
    <w:p w:rsidR="0017074A" w:rsidRDefault="00DA5531" w:rsidP="0017074A">
      <w:pPr>
        <w:pStyle w:val="Bodytext"/>
      </w:pPr>
      <w:r>
        <w:t>https://kioskpublicapi.redhorse88.com/</w:t>
      </w:r>
      <w:r w:rsidR="000915C8" w:rsidRPr="000915C8">
        <w:t>getReport/KioskTransaction/startdate/2013-12-29/enddate/2013-12-31/tr_type/deposit/tr_type/withdraw/tr_status/approved/tr_method/InstantCash</w:t>
      </w:r>
    </w:p>
    <w:p w:rsidR="002A6D43" w:rsidRDefault="002A6D43">
      <w:pPr>
        <w:keepLines w:val="0"/>
        <w:widowControl/>
        <w:shd w:val="clear" w:color="auto" w:fill="auto"/>
        <w:spacing w:before="0" w:after="0"/>
      </w:pPr>
      <w:r>
        <w:br w:type="page"/>
      </w:r>
    </w:p>
    <w:p w:rsidR="002A6D43" w:rsidRDefault="002A6D43" w:rsidP="002A6D43">
      <w:pPr>
        <w:pStyle w:val="Heading2"/>
      </w:pPr>
      <w:r w:rsidRPr="002A6D43">
        <w:lastRenderedPageBreak/>
        <w:t>Game limits and VIP levels</w:t>
      </w:r>
    </w:p>
    <w:p w:rsidR="002A6D43" w:rsidRDefault="002A6D43" w:rsidP="002A6D43">
      <w:pPr>
        <w:pStyle w:val="Bodytext"/>
      </w:pPr>
      <w:r>
        <w:t>In order for any of the games to work in either the Download or Flash client each and every game must be configured with the appropriate limits. The set of limits will be configured by us based on your requirements for each VIP level you wish to have for your player accounts and you will decide what player account will get what VIP level and related limits.</w:t>
      </w:r>
    </w:p>
    <w:p w:rsidR="008F40C5" w:rsidRDefault="008F40C5" w:rsidP="002A6D43">
      <w:pPr>
        <w:pStyle w:val="Bodytext"/>
      </w:pPr>
      <w:r>
        <w:t>Please refer to the attached XLS file for all of the game limits requirements, your dedicated Account Executive will assist you with filling in the form for the game limits</w:t>
      </w:r>
      <w:r w:rsidR="0039465D">
        <w:t>.</w:t>
      </w:r>
    </w:p>
    <w:p w:rsidR="002A6D43" w:rsidRDefault="002A6D43" w:rsidP="008A3D13">
      <w:pPr>
        <w:pStyle w:val="Bodytext"/>
      </w:pPr>
    </w:p>
    <w:p w:rsidR="008A3D13" w:rsidRDefault="008A3D13">
      <w:pPr>
        <w:keepLines w:val="0"/>
        <w:widowControl/>
        <w:shd w:val="clear" w:color="auto" w:fill="auto"/>
        <w:spacing w:before="0" w:after="0"/>
      </w:pPr>
      <w:r>
        <w:br w:type="page"/>
      </w:r>
    </w:p>
    <w:p w:rsidR="005838AC" w:rsidRDefault="005838AC" w:rsidP="005838AC">
      <w:pPr>
        <w:pStyle w:val="Heading2"/>
      </w:pPr>
      <w:bookmarkStart w:id="27" w:name="_Toc376203730"/>
      <w:r>
        <w:lastRenderedPageBreak/>
        <w:t>Flash games individual integration</w:t>
      </w:r>
      <w:bookmarkEnd w:id="27"/>
    </w:p>
    <w:p w:rsidR="005838AC" w:rsidRDefault="005838AC" w:rsidP="005838AC">
      <w:pPr>
        <w:pStyle w:val="Bodytext"/>
      </w:pPr>
      <w:r>
        <w:t>Our system enables a single game integration via the single sign on API and individual game API. Once the end player has obtained a cookie with token from our Login Domain then the user can launch all available and configured our Flash games with this cookie. Please note that all websites that are used to launch the Flash Games must be first configured for the Licensee by us.</w:t>
      </w:r>
    </w:p>
    <w:p w:rsidR="005838AC" w:rsidRDefault="005838AC" w:rsidP="005838AC">
      <w:pPr>
        <w:pStyle w:val="Heading3"/>
      </w:pPr>
      <w:bookmarkStart w:id="28" w:name="_Toc376203731"/>
      <w:r>
        <w:t>Launching casino games from casino website</w:t>
      </w:r>
      <w:bookmarkEnd w:id="28"/>
    </w:p>
    <w:p w:rsidR="005838AC" w:rsidRDefault="005838AC" w:rsidP="005838AC">
      <w:pPr>
        <w:pStyle w:val="Bodytext"/>
      </w:pPr>
      <w:r>
        <w:t>The below example demonstrates how to launch our Flash casino games on the Licensees website. To launch a game the website should link to the base URL for our Flash client and add as parameters the game name and a parameter to disable the lobby of the flash client.</w:t>
      </w:r>
    </w:p>
    <w:p w:rsidR="005838AC" w:rsidRDefault="005838AC" w:rsidP="005838AC">
      <w:pPr>
        <w:pStyle w:val="Heading4"/>
      </w:pPr>
      <w:r>
        <w:t>Example HTTP call to launch Live Baccarat game</w:t>
      </w:r>
    </w:p>
    <w:p w:rsidR="005838AC" w:rsidRDefault="005838AC" w:rsidP="005838AC">
      <w:pPr>
        <w:pStyle w:val="Bodytext"/>
      </w:pPr>
      <w:hyperlink r:id="rId27" w:history="1">
        <w:r w:rsidRPr="00DB34C8">
          <w:rPr>
            <w:rStyle w:val="Hyperlink"/>
            <w:rFonts w:cs="Tahoma"/>
          </w:rPr>
          <w:t>http://cache.download.banner.flashpoweplay88.com/casinoclient.html?language=en&amp;game=bal</w:t>
        </w:r>
      </w:hyperlink>
    </w:p>
    <w:p w:rsidR="005838AC" w:rsidRDefault="005838AC" w:rsidP="005838AC">
      <w:pPr>
        <w:pStyle w:val="Bodytext"/>
      </w:pPr>
      <w:r>
        <w:br/>
      </w:r>
      <w:r>
        <w:rPr>
          <w:noProof/>
          <w:lang w:eastAsia="zh-CN"/>
        </w:rPr>
        <w:drawing>
          <wp:inline distT="0" distB="0" distL="0" distR="0" wp14:anchorId="52367715" wp14:editId="0E8331C8">
            <wp:extent cx="5266944" cy="4882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66944" cy="4882896"/>
                    </a:xfrm>
                    <a:prstGeom prst="rect">
                      <a:avLst/>
                    </a:prstGeom>
                  </pic:spPr>
                </pic:pic>
              </a:graphicData>
            </a:graphic>
          </wp:inline>
        </w:drawing>
      </w:r>
    </w:p>
    <w:p w:rsidR="005838AC" w:rsidRDefault="005838AC" w:rsidP="005838AC">
      <w:pPr>
        <w:keepLines w:val="0"/>
        <w:widowControl/>
        <w:shd w:val="clear" w:color="auto" w:fill="auto"/>
        <w:spacing w:before="0" w:after="0"/>
      </w:pPr>
    </w:p>
    <w:p w:rsidR="005838AC" w:rsidRPr="005E30A2" w:rsidRDefault="005838AC" w:rsidP="005838AC">
      <w:pPr>
        <w:pStyle w:val="Bodytext"/>
        <w:rPr>
          <w:b/>
        </w:rPr>
      </w:pPr>
      <w:r w:rsidRPr="005E30A2">
        <w:rPr>
          <w:b/>
        </w:rPr>
        <w:t xml:space="preserve">The list of game codes and language codes will be provided to you by your </w:t>
      </w:r>
      <w:proofErr w:type="spellStart"/>
      <w:r w:rsidRPr="005E30A2">
        <w:rPr>
          <w:b/>
        </w:rPr>
        <w:t>Akatek</w:t>
      </w:r>
      <w:proofErr w:type="spellEnd"/>
      <w:r w:rsidRPr="005E30A2">
        <w:rPr>
          <w:b/>
        </w:rPr>
        <w:t xml:space="preserve"> Account Executive.</w:t>
      </w:r>
      <w:r w:rsidRPr="005E30A2">
        <w:rPr>
          <w:b/>
        </w:rPr>
        <w:br w:type="page"/>
      </w:r>
    </w:p>
    <w:p w:rsidR="005838AC" w:rsidRDefault="005838AC" w:rsidP="005838AC">
      <w:pPr>
        <w:pStyle w:val="Heading2"/>
      </w:pPr>
      <w:bookmarkStart w:id="29" w:name="_Toc376203732"/>
      <w:r>
        <w:lastRenderedPageBreak/>
        <w:t>Document summary</w:t>
      </w:r>
      <w:bookmarkEnd w:id="29"/>
    </w:p>
    <w:p w:rsidR="005838AC" w:rsidRPr="00244553" w:rsidRDefault="005838AC" w:rsidP="005838AC">
      <w:pPr>
        <w:pStyle w:val="Bodytext"/>
        <w:rPr>
          <w:b/>
          <w:u w:val="single"/>
          <w:lang w:eastAsia="zh-CN"/>
        </w:rPr>
      </w:pPr>
      <w:r w:rsidRPr="00244553">
        <w:rPr>
          <w:b/>
          <w:u w:val="single"/>
          <w:lang w:eastAsia="zh-CN"/>
        </w:rPr>
        <w:t>FLASH INTEGRATION</w:t>
      </w:r>
    </w:p>
    <w:p w:rsidR="005838AC" w:rsidRDefault="005838AC" w:rsidP="005838AC">
      <w:pPr>
        <w:pStyle w:val="Bodytext"/>
        <w:rPr>
          <w:lang w:eastAsia="zh-CN"/>
        </w:rPr>
      </w:pPr>
    </w:p>
    <w:p w:rsidR="005838AC" w:rsidRPr="005359FF" w:rsidRDefault="005838AC" w:rsidP="005838AC">
      <w:pPr>
        <w:pStyle w:val="Bodytext"/>
        <w:rPr>
          <w:i/>
          <w:lang w:eastAsia="zh-CN"/>
        </w:rPr>
      </w:pPr>
      <w:r>
        <w:rPr>
          <w:lang w:eastAsia="zh-CN"/>
        </w:rPr>
        <w:t xml:space="preserve">1. There should be a folder called "integration" in the root directory of the casino website domain and inside the folder, there should be the file called "integrationRedirect.html". This file you should copy from flash.powerplay88.com/integration/integrationRedirect.html </w:t>
      </w:r>
      <w:r w:rsidRPr="005359FF">
        <w:rPr>
          <w:i/>
          <w:lang w:eastAsia="zh-CN"/>
        </w:rPr>
        <w:t>(you can also copy all the details to this site integration).</w:t>
      </w:r>
    </w:p>
    <w:p w:rsidR="005838AC" w:rsidRDefault="005838AC" w:rsidP="005838AC">
      <w:pPr>
        <w:pStyle w:val="Bodytext"/>
        <w:rPr>
          <w:lang w:eastAsia="zh-CN"/>
        </w:rPr>
      </w:pPr>
      <w:r>
        <w:rPr>
          <w:lang w:eastAsia="zh-CN"/>
        </w:rPr>
        <w:t xml:space="preserve">2. Then in the index or main page of the site, include the following </w:t>
      </w:r>
      <w:proofErr w:type="spellStart"/>
      <w:r>
        <w:rPr>
          <w:lang w:eastAsia="zh-CN"/>
        </w:rPr>
        <w:t>javascript</w:t>
      </w:r>
      <w:proofErr w:type="spellEnd"/>
      <w:r>
        <w:rPr>
          <w:lang w:eastAsia="zh-CN"/>
        </w:rPr>
        <w:t>.</w:t>
      </w:r>
    </w:p>
    <w:p w:rsidR="005838AC" w:rsidRDefault="005838AC" w:rsidP="005838AC">
      <w:pPr>
        <w:pStyle w:val="Bodytext"/>
        <w:rPr>
          <w:lang w:eastAsia="zh-CN"/>
        </w:rPr>
      </w:pPr>
      <w:r>
        <w:rPr>
          <w:lang w:eastAsia="zh-CN"/>
        </w:rPr>
        <w:tab/>
        <w:t>&lt;script type="text/</w:t>
      </w:r>
      <w:proofErr w:type="spellStart"/>
      <w:r>
        <w:rPr>
          <w:lang w:eastAsia="zh-CN"/>
        </w:rPr>
        <w:t>javascript</w:t>
      </w:r>
      <w:proofErr w:type="spellEnd"/>
      <w:r>
        <w:rPr>
          <w:lang w:eastAsia="zh-CN"/>
        </w:rPr>
        <w:t>" src="http://cache.download.banner.</w:t>
      </w:r>
      <w:r w:rsidRPr="00244553">
        <w:rPr>
          <w:b/>
          <w:lang w:eastAsia="zh-CN"/>
        </w:rPr>
        <w:t>yourdomainname</w:t>
      </w:r>
      <w:r>
        <w:rPr>
          <w:lang w:eastAsia="zh-CN"/>
        </w:rPr>
        <w:t>.com/integrationjs.php"&gt;&lt;/script&gt;</w:t>
      </w:r>
    </w:p>
    <w:p w:rsidR="005838AC" w:rsidRDefault="005838AC" w:rsidP="005838AC">
      <w:pPr>
        <w:pStyle w:val="Bodytext"/>
        <w:ind w:firstLine="851"/>
        <w:rPr>
          <w:lang w:eastAsia="zh-CN"/>
        </w:rPr>
      </w:pPr>
      <w:r>
        <w:rPr>
          <w:lang w:eastAsia="zh-CN"/>
        </w:rPr>
        <w:t>-</w:t>
      </w:r>
      <w:proofErr w:type="gramStart"/>
      <w:r>
        <w:rPr>
          <w:lang w:eastAsia="zh-CN"/>
        </w:rPr>
        <w:t>just</w:t>
      </w:r>
      <w:proofErr w:type="gramEnd"/>
      <w:r>
        <w:rPr>
          <w:lang w:eastAsia="zh-CN"/>
        </w:rPr>
        <w:t xml:space="preserve"> change the domain name with your valid domain name.-</w:t>
      </w:r>
      <w:r>
        <w:rPr>
          <w:lang w:eastAsia="zh-CN"/>
        </w:rPr>
        <w:tab/>
      </w:r>
      <w:r>
        <w:rPr>
          <w:lang w:eastAsia="zh-CN"/>
        </w:rPr>
        <w:tab/>
      </w:r>
      <w:r>
        <w:rPr>
          <w:lang w:eastAsia="zh-CN"/>
        </w:rPr>
        <w:tab/>
      </w:r>
    </w:p>
    <w:p w:rsidR="005838AC" w:rsidRDefault="005838AC" w:rsidP="005838AC">
      <w:pPr>
        <w:pStyle w:val="Bodytext"/>
        <w:rPr>
          <w:lang w:eastAsia="zh-CN"/>
        </w:rPr>
      </w:pPr>
      <w:r>
        <w:rPr>
          <w:lang w:eastAsia="zh-CN"/>
        </w:rPr>
        <w:t xml:space="preserve">3. Then add also the following </w:t>
      </w:r>
      <w:proofErr w:type="spellStart"/>
      <w:r>
        <w:rPr>
          <w:lang w:eastAsia="zh-CN"/>
        </w:rPr>
        <w:t>javascipt</w:t>
      </w:r>
      <w:proofErr w:type="spellEnd"/>
      <w:r>
        <w:rPr>
          <w:lang w:eastAsia="zh-CN"/>
        </w:rPr>
        <w:t xml:space="preserve"> functions for login and logout. You may place it directly on the main or index page or on </w:t>
      </w:r>
      <w:proofErr w:type="spellStart"/>
      <w:r>
        <w:rPr>
          <w:lang w:eastAsia="zh-CN"/>
        </w:rPr>
        <w:t>saparate</w:t>
      </w:r>
      <w:proofErr w:type="spellEnd"/>
      <w:r>
        <w:rPr>
          <w:lang w:eastAsia="zh-CN"/>
        </w:rPr>
        <w:t xml:space="preserve"> page to be included depending you the design and logic of your site.</w:t>
      </w:r>
    </w:p>
    <w:p w:rsidR="005838AC" w:rsidRDefault="005838AC" w:rsidP="005838AC">
      <w:pPr>
        <w:pStyle w:val="Bodytext"/>
        <w:rPr>
          <w:lang w:eastAsia="zh-CN"/>
        </w:rPr>
      </w:pPr>
      <w:r>
        <w:rPr>
          <w:lang w:eastAsia="zh-CN"/>
        </w:rPr>
        <w:tab/>
        <w:t>&lt;script type="text/</w:t>
      </w:r>
      <w:proofErr w:type="spellStart"/>
      <w:r>
        <w:rPr>
          <w:lang w:eastAsia="zh-CN"/>
        </w:rPr>
        <w:t>javascript</w:t>
      </w:r>
      <w:proofErr w:type="spellEnd"/>
      <w:r>
        <w:rPr>
          <w:lang w:eastAsia="zh-CN"/>
        </w:rPr>
        <w:t>"&gt;</w:t>
      </w:r>
    </w:p>
    <w:p w:rsidR="005838AC" w:rsidRDefault="005838AC" w:rsidP="005838AC">
      <w:pPr>
        <w:pStyle w:val="Bodytext"/>
        <w:rPr>
          <w:lang w:eastAsia="zh-CN"/>
        </w:rPr>
      </w:pPr>
      <w:r>
        <w:rPr>
          <w:lang w:eastAsia="zh-CN"/>
        </w:rPr>
        <w:tab/>
        <w:t xml:space="preserve"> </w:t>
      </w:r>
      <w:proofErr w:type="spellStart"/>
      <w:proofErr w:type="gramStart"/>
      <w:r>
        <w:rPr>
          <w:lang w:eastAsia="zh-CN"/>
        </w:rPr>
        <w:t>iapiSetCallout</w:t>
      </w:r>
      <w:proofErr w:type="spellEnd"/>
      <w:r>
        <w:rPr>
          <w:lang w:eastAsia="zh-CN"/>
        </w:rPr>
        <w:t>(</w:t>
      </w:r>
      <w:proofErr w:type="gramEnd"/>
      <w:r>
        <w:rPr>
          <w:lang w:eastAsia="zh-CN"/>
        </w:rPr>
        <w:t xml:space="preserve">'Login', </w:t>
      </w:r>
      <w:proofErr w:type="spellStart"/>
      <w:r>
        <w:rPr>
          <w:lang w:eastAsia="zh-CN"/>
        </w:rPr>
        <w:t>calloutLogin</w:t>
      </w:r>
      <w:proofErr w:type="spellEnd"/>
      <w:r>
        <w:rPr>
          <w:lang w:eastAsia="zh-CN"/>
        </w:rPr>
        <w:t>);</w:t>
      </w:r>
    </w:p>
    <w:p w:rsidR="005838AC" w:rsidRDefault="005838AC" w:rsidP="005838AC">
      <w:pPr>
        <w:pStyle w:val="Bodytext"/>
        <w:rPr>
          <w:lang w:eastAsia="zh-CN"/>
        </w:rPr>
      </w:pPr>
      <w:r>
        <w:rPr>
          <w:lang w:eastAsia="zh-CN"/>
        </w:rPr>
        <w:tab/>
        <w:t xml:space="preserve"> </w:t>
      </w:r>
      <w:proofErr w:type="spellStart"/>
      <w:proofErr w:type="gramStart"/>
      <w:r>
        <w:rPr>
          <w:lang w:eastAsia="zh-CN"/>
        </w:rPr>
        <w:t>iapiSetCallout</w:t>
      </w:r>
      <w:proofErr w:type="spellEnd"/>
      <w:r>
        <w:rPr>
          <w:lang w:eastAsia="zh-CN"/>
        </w:rPr>
        <w:t>(</w:t>
      </w:r>
      <w:proofErr w:type="gramEnd"/>
      <w:r>
        <w:rPr>
          <w:lang w:eastAsia="zh-CN"/>
        </w:rPr>
        <w:t xml:space="preserve">'Logout', </w:t>
      </w:r>
      <w:proofErr w:type="spellStart"/>
      <w:r>
        <w:rPr>
          <w:lang w:eastAsia="zh-CN"/>
        </w:rPr>
        <w:t>calloutLogout</w:t>
      </w:r>
      <w:proofErr w:type="spellEnd"/>
      <w:r>
        <w:rPr>
          <w:lang w:eastAsia="zh-CN"/>
        </w:rPr>
        <w:t>);</w:t>
      </w:r>
    </w:p>
    <w:p w:rsidR="005838AC" w:rsidRDefault="005838AC" w:rsidP="005838AC">
      <w:pPr>
        <w:pStyle w:val="Bodytext"/>
        <w:rPr>
          <w:lang w:eastAsia="zh-CN"/>
        </w:rPr>
      </w:pPr>
      <w:r>
        <w:rPr>
          <w:lang w:eastAsia="zh-CN"/>
        </w:rPr>
        <w:tab/>
        <w:t xml:space="preserve"> </w:t>
      </w:r>
      <w:proofErr w:type="gramStart"/>
      <w:r>
        <w:rPr>
          <w:lang w:eastAsia="zh-CN"/>
        </w:rPr>
        <w:t>function</w:t>
      </w:r>
      <w:proofErr w:type="gramEnd"/>
      <w:r>
        <w:rPr>
          <w:lang w:eastAsia="zh-CN"/>
        </w:rPr>
        <w:t xml:space="preserve"> login(</w:t>
      </w:r>
      <w:proofErr w:type="spellStart"/>
      <w:r>
        <w:rPr>
          <w:lang w:eastAsia="zh-CN"/>
        </w:rPr>
        <w:t>realMode</w:t>
      </w:r>
      <w:proofErr w:type="spellEnd"/>
      <w:r>
        <w:rPr>
          <w:lang w:eastAsia="zh-CN"/>
        </w:rPr>
        <w:t>) {</w:t>
      </w:r>
    </w:p>
    <w:p w:rsidR="005838AC" w:rsidRDefault="005838AC" w:rsidP="005838AC">
      <w:pPr>
        <w:pStyle w:val="Bodytext"/>
        <w:rPr>
          <w:lang w:eastAsia="zh-CN"/>
        </w:rPr>
      </w:pPr>
      <w:r>
        <w:rPr>
          <w:lang w:eastAsia="zh-CN"/>
        </w:rPr>
        <w:tab/>
      </w:r>
      <w:r>
        <w:rPr>
          <w:lang w:eastAsia="zh-CN"/>
        </w:rPr>
        <w:tab/>
      </w:r>
      <w:proofErr w:type="spellStart"/>
      <w:proofErr w:type="gramStart"/>
      <w:r>
        <w:rPr>
          <w:lang w:eastAsia="zh-CN"/>
        </w:rPr>
        <w:t>iapiLogin</w:t>
      </w:r>
      <w:proofErr w:type="spellEnd"/>
      <w:r>
        <w:rPr>
          <w:lang w:eastAsia="zh-CN"/>
        </w:rPr>
        <w:t>(</w:t>
      </w:r>
      <w:proofErr w:type="gramEnd"/>
      <w:r>
        <w:rPr>
          <w:lang w:eastAsia="zh-CN"/>
        </w:rPr>
        <w:t xml:space="preserve">'PLAYERNAMEPARAM', 'PASSWORDPARAM', </w:t>
      </w:r>
      <w:proofErr w:type="spellStart"/>
      <w:r>
        <w:rPr>
          <w:lang w:eastAsia="zh-CN"/>
        </w:rPr>
        <w:t>realMode</w:t>
      </w:r>
      <w:proofErr w:type="spellEnd"/>
      <w:r>
        <w:rPr>
          <w:lang w:eastAsia="zh-CN"/>
        </w:rPr>
        <w:t>, "en");</w:t>
      </w:r>
    </w:p>
    <w:p w:rsidR="005838AC" w:rsidRDefault="005838AC" w:rsidP="005838AC">
      <w:pPr>
        <w:pStyle w:val="Bodytext"/>
        <w:rPr>
          <w:lang w:eastAsia="zh-CN"/>
        </w:rPr>
      </w:pPr>
      <w:r>
        <w:rPr>
          <w:lang w:eastAsia="zh-CN"/>
        </w:rPr>
        <w:tab/>
        <w:t xml:space="preserve"> }</w:t>
      </w:r>
    </w:p>
    <w:p w:rsidR="005838AC" w:rsidRDefault="005838AC" w:rsidP="005838AC">
      <w:pPr>
        <w:pStyle w:val="Bodytext"/>
        <w:rPr>
          <w:lang w:eastAsia="zh-CN"/>
        </w:rPr>
      </w:pPr>
    </w:p>
    <w:p w:rsidR="005838AC" w:rsidRDefault="005838AC" w:rsidP="005838AC">
      <w:pPr>
        <w:pStyle w:val="Bodytext"/>
        <w:rPr>
          <w:lang w:eastAsia="zh-CN"/>
        </w:rPr>
      </w:pPr>
      <w:r>
        <w:rPr>
          <w:lang w:eastAsia="zh-CN"/>
        </w:rPr>
        <w:tab/>
        <w:t xml:space="preserve"> </w:t>
      </w:r>
      <w:proofErr w:type="gramStart"/>
      <w:r>
        <w:rPr>
          <w:lang w:eastAsia="zh-CN"/>
        </w:rPr>
        <w:t>function</w:t>
      </w:r>
      <w:proofErr w:type="gramEnd"/>
      <w:r>
        <w:rPr>
          <w:lang w:eastAsia="zh-CN"/>
        </w:rPr>
        <w:t xml:space="preserve"> logout(</w:t>
      </w:r>
      <w:proofErr w:type="spellStart"/>
      <w:r>
        <w:rPr>
          <w:lang w:eastAsia="zh-CN"/>
        </w:rPr>
        <w:t>allSessions</w:t>
      </w:r>
      <w:proofErr w:type="spellEnd"/>
      <w:r>
        <w:rPr>
          <w:lang w:eastAsia="zh-CN"/>
        </w:rPr>
        <w:t xml:space="preserve">, </w:t>
      </w:r>
      <w:proofErr w:type="spellStart"/>
      <w:r>
        <w:rPr>
          <w:lang w:eastAsia="zh-CN"/>
        </w:rPr>
        <w:t>realMode</w:t>
      </w:r>
      <w:proofErr w:type="spellEnd"/>
      <w:r>
        <w:rPr>
          <w:lang w:eastAsia="zh-CN"/>
        </w:rPr>
        <w:t xml:space="preserve">) { </w:t>
      </w:r>
      <w:r>
        <w:rPr>
          <w:lang w:eastAsia="zh-CN"/>
        </w:rPr>
        <w:tab/>
      </w:r>
    </w:p>
    <w:p w:rsidR="005838AC" w:rsidRDefault="005838AC" w:rsidP="005838AC">
      <w:pPr>
        <w:pStyle w:val="Bodytext"/>
        <w:rPr>
          <w:lang w:eastAsia="zh-CN"/>
        </w:rPr>
      </w:pPr>
      <w:r>
        <w:rPr>
          <w:lang w:eastAsia="zh-CN"/>
        </w:rPr>
        <w:tab/>
        <w:t xml:space="preserve">  </w:t>
      </w:r>
      <w:proofErr w:type="spellStart"/>
      <w:proofErr w:type="gramStart"/>
      <w:r>
        <w:rPr>
          <w:lang w:eastAsia="zh-CN"/>
        </w:rPr>
        <w:t>iapiLogout</w:t>
      </w:r>
      <w:proofErr w:type="spellEnd"/>
      <w:r>
        <w:rPr>
          <w:lang w:eastAsia="zh-CN"/>
        </w:rPr>
        <w:t>(</w:t>
      </w:r>
      <w:proofErr w:type="spellStart"/>
      <w:proofErr w:type="gramEnd"/>
      <w:r>
        <w:rPr>
          <w:lang w:eastAsia="zh-CN"/>
        </w:rPr>
        <w:t>allSessions</w:t>
      </w:r>
      <w:proofErr w:type="spellEnd"/>
      <w:r>
        <w:rPr>
          <w:lang w:eastAsia="zh-CN"/>
        </w:rPr>
        <w:t xml:space="preserve">, </w:t>
      </w:r>
      <w:proofErr w:type="spellStart"/>
      <w:r>
        <w:rPr>
          <w:lang w:eastAsia="zh-CN"/>
        </w:rPr>
        <w:t>realMode</w:t>
      </w:r>
      <w:proofErr w:type="spellEnd"/>
      <w:r>
        <w:rPr>
          <w:lang w:eastAsia="zh-CN"/>
        </w:rPr>
        <w:t>);</w:t>
      </w:r>
    </w:p>
    <w:p w:rsidR="005838AC" w:rsidRDefault="005838AC" w:rsidP="005838AC">
      <w:pPr>
        <w:pStyle w:val="Bodytext"/>
        <w:rPr>
          <w:lang w:eastAsia="zh-CN"/>
        </w:rPr>
      </w:pPr>
      <w:r>
        <w:rPr>
          <w:lang w:eastAsia="zh-CN"/>
        </w:rPr>
        <w:tab/>
        <w:t xml:space="preserve"> }</w:t>
      </w:r>
    </w:p>
    <w:p w:rsidR="005838AC" w:rsidRDefault="005838AC" w:rsidP="005838AC">
      <w:pPr>
        <w:pStyle w:val="Bodytext"/>
        <w:rPr>
          <w:lang w:eastAsia="zh-CN"/>
        </w:rPr>
      </w:pPr>
    </w:p>
    <w:p w:rsidR="005838AC" w:rsidRDefault="005838AC" w:rsidP="005838AC">
      <w:pPr>
        <w:pStyle w:val="Bodytext"/>
        <w:rPr>
          <w:lang w:eastAsia="zh-CN"/>
        </w:rPr>
      </w:pPr>
      <w:r>
        <w:rPr>
          <w:lang w:eastAsia="zh-CN"/>
        </w:rPr>
        <w:tab/>
      </w:r>
      <w:proofErr w:type="gramStart"/>
      <w:r>
        <w:rPr>
          <w:lang w:eastAsia="zh-CN"/>
        </w:rPr>
        <w:t>function</w:t>
      </w:r>
      <w:proofErr w:type="gramEnd"/>
      <w:r>
        <w:rPr>
          <w:lang w:eastAsia="zh-CN"/>
        </w:rPr>
        <w:t xml:space="preserve"> </w:t>
      </w:r>
      <w:proofErr w:type="spellStart"/>
      <w:r>
        <w:rPr>
          <w:lang w:eastAsia="zh-CN"/>
        </w:rPr>
        <w:t>calloutLogin</w:t>
      </w:r>
      <w:proofErr w:type="spellEnd"/>
      <w:r>
        <w:rPr>
          <w:lang w:eastAsia="zh-CN"/>
        </w:rPr>
        <w:t>(response) {</w:t>
      </w:r>
    </w:p>
    <w:p w:rsidR="005838AC" w:rsidRDefault="005838AC" w:rsidP="005838AC">
      <w:pPr>
        <w:pStyle w:val="Bodytext"/>
        <w:rPr>
          <w:lang w:eastAsia="zh-CN"/>
        </w:rPr>
      </w:pPr>
      <w:r>
        <w:rPr>
          <w:lang w:eastAsia="zh-CN"/>
        </w:rPr>
        <w:tab/>
        <w:t xml:space="preserve"> </w:t>
      </w:r>
      <w:proofErr w:type="gramStart"/>
      <w:r>
        <w:rPr>
          <w:lang w:eastAsia="zh-CN"/>
        </w:rPr>
        <w:t>if</w:t>
      </w:r>
      <w:proofErr w:type="gramEnd"/>
      <w:r>
        <w:rPr>
          <w:lang w:eastAsia="zh-CN"/>
        </w:rPr>
        <w:t xml:space="preserve"> (</w:t>
      </w:r>
      <w:proofErr w:type="spellStart"/>
      <w:r>
        <w:rPr>
          <w:lang w:eastAsia="zh-CN"/>
        </w:rPr>
        <w:t>response.errorCode</w:t>
      </w:r>
      <w:proofErr w:type="spellEnd"/>
      <w:r>
        <w:rPr>
          <w:lang w:eastAsia="zh-CN"/>
        </w:rPr>
        <w:t>) {</w:t>
      </w:r>
    </w:p>
    <w:p w:rsidR="005838AC" w:rsidRDefault="005838AC" w:rsidP="005838AC">
      <w:pPr>
        <w:pStyle w:val="Bodytext"/>
        <w:rPr>
          <w:lang w:eastAsia="zh-CN"/>
        </w:rPr>
      </w:pPr>
      <w:r>
        <w:rPr>
          <w:lang w:eastAsia="zh-CN"/>
        </w:rPr>
        <w:tab/>
      </w:r>
      <w:r>
        <w:rPr>
          <w:lang w:eastAsia="zh-CN"/>
        </w:rPr>
        <w:tab/>
        <w:t>//</w:t>
      </w:r>
      <w:proofErr w:type="gramStart"/>
      <w:r>
        <w:rPr>
          <w:lang w:eastAsia="zh-CN"/>
        </w:rPr>
        <w:t>alert(</w:t>
      </w:r>
      <w:proofErr w:type="gramEnd"/>
      <w:r>
        <w:rPr>
          <w:lang w:eastAsia="zh-CN"/>
        </w:rPr>
        <w:t xml:space="preserve">"Login failed, " + </w:t>
      </w:r>
      <w:proofErr w:type="spellStart"/>
      <w:r>
        <w:rPr>
          <w:lang w:eastAsia="zh-CN"/>
        </w:rPr>
        <w:t>response.errorText</w:t>
      </w:r>
      <w:proofErr w:type="spellEnd"/>
      <w:r>
        <w:rPr>
          <w:lang w:eastAsia="zh-CN"/>
        </w:rPr>
        <w:t>);</w:t>
      </w:r>
    </w:p>
    <w:p w:rsidR="005838AC" w:rsidRDefault="005838AC" w:rsidP="005838AC">
      <w:pPr>
        <w:pStyle w:val="Bodytext"/>
        <w:rPr>
          <w:lang w:eastAsia="zh-CN"/>
        </w:rPr>
      </w:pPr>
      <w:r>
        <w:rPr>
          <w:lang w:eastAsia="zh-CN"/>
        </w:rPr>
        <w:tab/>
        <w:t xml:space="preserve">  }</w:t>
      </w:r>
    </w:p>
    <w:p w:rsidR="005838AC" w:rsidRDefault="005838AC" w:rsidP="005838AC">
      <w:pPr>
        <w:pStyle w:val="Bodytext"/>
        <w:rPr>
          <w:lang w:eastAsia="zh-CN"/>
        </w:rPr>
      </w:pPr>
      <w:r>
        <w:rPr>
          <w:lang w:eastAsia="zh-CN"/>
        </w:rPr>
        <w:tab/>
      </w:r>
      <w:proofErr w:type="gramStart"/>
      <w:r>
        <w:rPr>
          <w:lang w:eastAsia="zh-CN"/>
        </w:rPr>
        <w:t>else</w:t>
      </w:r>
      <w:proofErr w:type="gramEnd"/>
      <w:r>
        <w:rPr>
          <w:lang w:eastAsia="zh-CN"/>
        </w:rPr>
        <w:t xml:space="preserve"> {</w:t>
      </w:r>
    </w:p>
    <w:p w:rsidR="005838AC" w:rsidRDefault="005838AC" w:rsidP="005838AC">
      <w:pPr>
        <w:pStyle w:val="Bodytext"/>
        <w:rPr>
          <w:lang w:eastAsia="zh-CN"/>
        </w:rPr>
      </w:pPr>
      <w:r>
        <w:rPr>
          <w:lang w:eastAsia="zh-CN"/>
        </w:rPr>
        <w:tab/>
      </w:r>
      <w:r>
        <w:rPr>
          <w:lang w:eastAsia="zh-CN"/>
        </w:rPr>
        <w:tab/>
        <w:t>//</w:t>
      </w:r>
      <w:proofErr w:type="spellStart"/>
      <w:r>
        <w:rPr>
          <w:lang w:eastAsia="zh-CN"/>
        </w:rPr>
        <w:t>window.location</w:t>
      </w:r>
      <w:proofErr w:type="spellEnd"/>
      <w:r>
        <w:rPr>
          <w:lang w:eastAsia="zh-CN"/>
        </w:rPr>
        <w:t xml:space="preserve"> = "main.html";</w:t>
      </w:r>
    </w:p>
    <w:p w:rsidR="005838AC" w:rsidRDefault="005838AC" w:rsidP="005838AC">
      <w:pPr>
        <w:pStyle w:val="Bodytext"/>
        <w:rPr>
          <w:lang w:eastAsia="zh-CN"/>
        </w:rPr>
      </w:pPr>
      <w:r>
        <w:rPr>
          <w:lang w:eastAsia="zh-CN"/>
        </w:rPr>
        <w:tab/>
      </w:r>
      <w:r>
        <w:rPr>
          <w:lang w:eastAsia="zh-CN"/>
        </w:rPr>
        <w:tab/>
      </w:r>
    </w:p>
    <w:p w:rsidR="005838AC" w:rsidRDefault="005838AC" w:rsidP="005838AC">
      <w:pPr>
        <w:pStyle w:val="Bodytext"/>
        <w:rPr>
          <w:lang w:eastAsia="zh-CN"/>
        </w:rPr>
      </w:pPr>
      <w:r>
        <w:rPr>
          <w:lang w:eastAsia="zh-CN"/>
        </w:rPr>
        <w:tab/>
        <w:t>}</w:t>
      </w:r>
    </w:p>
    <w:p w:rsidR="005838AC" w:rsidRDefault="005838AC" w:rsidP="005838AC">
      <w:pPr>
        <w:pStyle w:val="Bodytext"/>
        <w:rPr>
          <w:lang w:eastAsia="zh-CN"/>
        </w:rPr>
      </w:pPr>
      <w:r>
        <w:rPr>
          <w:lang w:eastAsia="zh-CN"/>
        </w:rPr>
        <w:tab/>
        <w:t>}</w:t>
      </w:r>
    </w:p>
    <w:p w:rsidR="005838AC" w:rsidRDefault="005838AC" w:rsidP="005838AC">
      <w:pPr>
        <w:pStyle w:val="Bodytext"/>
        <w:rPr>
          <w:lang w:eastAsia="zh-CN"/>
        </w:rPr>
      </w:pPr>
    </w:p>
    <w:p w:rsidR="005838AC" w:rsidRDefault="005838AC" w:rsidP="005838AC">
      <w:pPr>
        <w:pStyle w:val="Bodytext"/>
        <w:rPr>
          <w:lang w:eastAsia="zh-CN"/>
        </w:rPr>
      </w:pPr>
      <w:r>
        <w:rPr>
          <w:lang w:eastAsia="zh-CN"/>
        </w:rPr>
        <w:tab/>
      </w:r>
      <w:proofErr w:type="gramStart"/>
      <w:r>
        <w:rPr>
          <w:lang w:eastAsia="zh-CN"/>
        </w:rPr>
        <w:t>function</w:t>
      </w:r>
      <w:proofErr w:type="gramEnd"/>
      <w:r>
        <w:rPr>
          <w:lang w:eastAsia="zh-CN"/>
        </w:rPr>
        <w:t xml:space="preserve"> </w:t>
      </w:r>
      <w:proofErr w:type="spellStart"/>
      <w:r>
        <w:rPr>
          <w:lang w:eastAsia="zh-CN"/>
        </w:rPr>
        <w:t>calloutLogout</w:t>
      </w:r>
      <w:proofErr w:type="spellEnd"/>
      <w:r>
        <w:rPr>
          <w:lang w:eastAsia="zh-CN"/>
        </w:rPr>
        <w:t>(response) {</w:t>
      </w:r>
    </w:p>
    <w:p w:rsidR="005838AC" w:rsidRDefault="005838AC" w:rsidP="005838AC">
      <w:pPr>
        <w:pStyle w:val="Bodytext"/>
        <w:rPr>
          <w:lang w:eastAsia="zh-CN"/>
        </w:rPr>
      </w:pPr>
      <w:r>
        <w:rPr>
          <w:lang w:eastAsia="zh-CN"/>
        </w:rPr>
        <w:tab/>
        <w:t xml:space="preserve"> </w:t>
      </w:r>
      <w:proofErr w:type="gramStart"/>
      <w:r>
        <w:rPr>
          <w:lang w:eastAsia="zh-CN"/>
        </w:rPr>
        <w:t>if</w:t>
      </w:r>
      <w:proofErr w:type="gramEnd"/>
      <w:r>
        <w:rPr>
          <w:lang w:eastAsia="zh-CN"/>
        </w:rPr>
        <w:t xml:space="preserve"> (</w:t>
      </w:r>
      <w:proofErr w:type="spellStart"/>
      <w:r>
        <w:rPr>
          <w:lang w:eastAsia="zh-CN"/>
        </w:rPr>
        <w:t>response.errorCode</w:t>
      </w:r>
      <w:proofErr w:type="spellEnd"/>
      <w:r>
        <w:rPr>
          <w:lang w:eastAsia="zh-CN"/>
        </w:rPr>
        <w:t>) {</w:t>
      </w:r>
    </w:p>
    <w:p w:rsidR="005838AC" w:rsidRDefault="005838AC" w:rsidP="005838AC">
      <w:pPr>
        <w:pStyle w:val="Bodytext"/>
        <w:rPr>
          <w:lang w:eastAsia="zh-CN"/>
        </w:rPr>
      </w:pPr>
      <w:r>
        <w:rPr>
          <w:lang w:eastAsia="zh-CN"/>
        </w:rPr>
        <w:tab/>
        <w:t xml:space="preserve"> //</w:t>
      </w:r>
      <w:proofErr w:type="gramStart"/>
      <w:r>
        <w:rPr>
          <w:lang w:eastAsia="zh-CN"/>
        </w:rPr>
        <w:t>alert(</w:t>
      </w:r>
      <w:proofErr w:type="gramEnd"/>
      <w:r>
        <w:rPr>
          <w:lang w:eastAsia="zh-CN"/>
        </w:rPr>
        <w:t xml:space="preserve">"Logout failed, " + </w:t>
      </w:r>
      <w:proofErr w:type="spellStart"/>
      <w:r>
        <w:rPr>
          <w:lang w:eastAsia="zh-CN"/>
        </w:rPr>
        <w:t>response.errorCode</w:t>
      </w:r>
      <w:proofErr w:type="spellEnd"/>
      <w:r>
        <w:rPr>
          <w:lang w:eastAsia="zh-CN"/>
        </w:rPr>
        <w:t>);</w:t>
      </w:r>
    </w:p>
    <w:p w:rsidR="005838AC" w:rsidRDefault="005838AC" w:rsidP="005838AC">
      <w:pPr>
        <w:pStyle w:val="Bodytext"/>
        <w:rPr>
          <w:lang w:eastAsia="zh-CN"/>
        </w:rPr>
      </w:pPr>
      <w:r>
        <w:rPr>
          <w:lang w:eastAsia="zh-CN"/>
        </w:rPr>
        <w:tab/>
      </w:r>
      <w:r>
        <w:rPr>
          <w:lang w:eastAsia="zh-CN"/>
        </w:rPr>
        <w:tab/>
      </w:r>
    </w:p>
    <w:p w:rsidR="005838AC" w:rsidRDefault="005838AC" w:rsidP="005838AC">
      <w:pPr>
        <w:pStyle w:val="Bodytext"/>
        <w:rPr>
          <w:lang w:eastAsia="zh-CN"/>
        </w:rPr>
      </w:pPr>
      <w:r>
        <w:rPr>
          <w:lang w:eastAsia="zh-CN"/>
        </w:rPr>
        <w:lastRenderedPageBreak/>
        <w:tab/>
        <w:t xml:space="preserve"> }</w:t>
      </w:r>
    </w:p>
    <w:p w:rsidR="005838AC" w:rsidRDefault="005838AC" w:rsidP="005838AC">
      <w:pPr>
        <w:pStyle w:val="Bodytext"/>
        <w:rPr>
          <w:lang w:eastAsia="zh-CN"/>
        </w:rPr>
      </w:pPr>
      <w:r>
        <w:rPr>
          <w:lang w:eastAsia="zh-CN"/>
        </w:rPr>
        <w:tab/>
        <w:t xml:space="preserve"> </w:t>
      </w:r>
      <w:proofErr w:type="gramStart"/>
      <w:r>
        <w:rPr>
          <w:lang w:eastAsia="zh-CN"/>
        </w:rPr>
        <w:t>else</w:t>
      </w:r>
      <w:proofErr w:type="gramEnd"/>
      <w:r>
        <w:rPr>
          <w:lang w:eastAsia="zh-CN"/>
        </w:rPr>
        <w:t xml:space="preserve"> {</w:t>
      </w:r>
    </w:p>
    <w:p w:rsidR="005838AC" w:rsidRDefault="005838AC" w:rsidP="005838AC">
      <w:pPr>
        <w:pStyle w:val="Bodytext"/>
        <w:rPr>
          <w:lang w:eastAsia="zh-CN"/>
        </w:rPr>
      </w:pPr>
      <w:r>
        <w:rPr>
          <w:lang w:eastAsia="zh-CN"/>
        </w:rPr>
        <w:tab/>
        <w:t xml:space="preserve"> //</w:t>
      </w:r>
      <w:proofErr w:type="gramStart"/>
      <w:r>
        <w:rPr>
          <w:lang w:eastAsia="zh-CN"/>
        </w:rPr>
        <w:t>alert(</w:t>
      </w:r>
      <w:proofErr w:type="gramEnd"/>
      <w:r>
        <w:rPr>
          <w:lang w:eastAsia="zh-CN"/>
        </w:rPr>
        <w:t>"Logout OK");</w:t>
      </w:r>
      <w:r>
        <w:rPr>
          <w:lang w:eastAsia="zh-CN"/>
        </w:rPr>
        <w:tab/>
      </w:r>
    </w:p>
    <w:p w:rsidR="005838AC" w:rsidRDefault="005838AC" w:rsidP="005838AC">
      <w:pPr>
        <w:pStyle w:val="Bodytext"/>
        <w:rPr>
          <w:lang w:eastAsia="zh-CN"/>
        </w:rPr>
      </w:pPr>
      <w:r>
        <w:rPr>
          <w:lang w:eastAsia="zh-CN"/>
        </w:rPr>
        <w:tab/>
      </w:r>
      <w:r>
        <w:rPr>
          <w:lang w:eastAsia="zh-CN"/>
        </w:rPr>
        <w:tab/>
      </w:r>
    </w:p>
    <w:p w:rsidR="005838AC" w:rsidRDefault="005838AC" w:rsidP="005838AC">
      <w:pPr>
        <w:pStyle w:val="Bodytext"/>
        <w:rPr>
          <w:lang w:eastAsia="zh-CN"/>
        </w:rPr>
      </w:pPr>
      <w:r>
        <w:rPr>
          <w:lang w:eastAsia="zh-CN"/>
        </w:rPr>
        <w:tab/>
        <w:t xml:space="preserve"> }</w:t>
      </w:r>
    </w:p>
    <w:p w:rsidR="005838AC" w:rsidRDefault="005838AC" w:rsidP="005838AC">
      <w:pPr>
        <w:pStyle w:val="Bodytext"/>
        <w:rPr>
          <w:lang w:eastAsia="zh-CN"/>
        </w:rPr>
      </w:pPr>
      <w:r>
        <w:rPr>
          <w:lang w:eastAsia="zh-CN"/>
        </w:rPr>
        <w:tab/>
        <w:t>}</w:t>
      </w:r>
    </w:p>
    <w:p w:rsidR="005838AC" w:rsidRDefault="005838AC" w:rsidP="005838AC">
      <w:pPr>
        <w:pStyle w:val="Bodytext"/>
        <w:rPr>
          <w:lang w:eastAsia="zh-CN"/>
        </w:rPr>
      </w:pPr>
      <w:r>
        <w:rPr>
          <w:lang w:eastAsia="zh-CN"/>
        </w:rPr>
        <w:tab/>
      </w:r>
    </w:p>
    <w:p w:rsidR="005838AC" w:rsidRDefault="005838AC" w:rsidP="005838AC">
      <w:pPr>
        <w:pStyle w:val="Bodytext"/>
        <w:rPr>
          <w:lang w:eastAsia="zh-CN"/>
        </w:rPr>
      </w:pPr>
    </w:p>
    <w:p w:rsidR="005838AC" w:rsidRDefault="005838AC" w:rsidP="005838AC">
      <w:pPr>
        <w:pStyle w:val="Bodytext"/>
        <w:rPr>
          <w:lang w:eastAsia="zh-CN"/>
        </w:rPr>
      </w:pPr>
      <w:r>
        <w:rPr>
          <w:lang w:eastAsia="zh-CN"/>
        </w:rPr>
        <w:tab/>
        <w:t>&lt;/script&gt;</w:t>
      </w:r>
    </w:p>
    <w:p w:rsidR="005838AC" w:rsidRDefault="005838AC" w:rsidP="005838AC">
      <w:pPr>
        <w:pStyle w:val="Bodytext"/>
        <w:rPr>
          <w:lang w:eastAsia="zh-CN"/>
        </w:rPr>
      </w:pPr>
    </w:p>
    <w:p w:rsidR="005838AC" w:rsidRDefault="005838AC" w:rsidP="005838AC">
      <w:pPr>
        <w:pStyle w:val="Bodytext"/>
        <w:rPr>
          <w:lang w:eastAsia="zh-CN"/>
        </w:rPr>
      </w:pPr>
    </w:p>
    <w:p w:rsidR="005838AC" w:rsidRDefault="005838AC" w:rsidP="005838AC">
      <w:pPr>
        <w:pStyle w:val="Bodytext"/>
        <w:rPr>
          <w:lang w:eastAsia="zh-CN"/>
        </w:rPr>
      </w:pPr>
      <w:r>
        <w:rPr>
          <w:lang w:eastAsia="zh-CN"/>
        </w:rPr>
        <w:t xml:space="preserve">4. When calling the login function, just simply call the </w:t>
      </w:r>
      <w:proofErr w:type="spellStart"/>
      <w:r>
        <w:rPr>
          <w:lang w:eastAsia="zh-CN"/>
        </w:rPr>
        <w:t>javascript</w:t>
      </w:r>
      <w:proofErr w:type="spellEnd"/>
      <w:r>
        <w:rPr>
          <w:lang w:eastAsia="zh-CN"/>
        </w:rPr>
        <w:t xml:space="preserve"> function:</w:t>
      </w:r>
    </w:p>
    <w:p w:rsidR="005838AC" w:rsidRDefault="005838AC" w:rsidP="005838AC">
      <w:pPr>
        <w:pStyle w:val="Bodytext"/>
        <w:rPr>
          <w:lang w:eastAsia="zh-CN"/>
        </w:rPr>
      </w:pPr>
      <w:r>
        <w:rPr>
          <w:lang w:eastAsia="zh-CN"/>
        </w:rPr>
        <w:tab/>
        <w:t xml:space="preserve">- </w:t>
      </w:r>
      <w:proofErr w:type="gramStart"/>
      <w:r>
        <w:rPr>
          <w:lang w:eastAsia="zh-CN"/>
        </w:rPr>
        <w:t>login(</w:t>
      </w:r>
      <w:proofErr w:type="gramEnd"/>
      <w:r>
        <w:rPr>
          <w:lang w:eastAsia="zh-CN"/>
        </w:rPr>
        <w:t>1)</w:t>
      </w:r>
    </w:p>
    <w:p w:rsidR="005838AC" w:rsidRDefault="005838AC" w:rsidP="005838AC">
      <w:pPr>
        <w:pStyle w:val="Bodytext"/>
        <w:rPr>
          <w:lang w:eastAsia="zh-CN"/>
        </w:rPr>
      </w:pPr>
      <w:r>
        <w:rPr>
          <w:lang w:eastAsia="zh-CN"/>
        </w:rPr>
        <w:tab/>
        <w:t xml:space="preserve">- </w:t>
      </w:r>
      <w:proofErr w:type="gramStart"/>
      <w:r>
        <w:rPr>
          <w:lang w:eastAsia="zh-CN"/>
        </w:rPr>
        <w:t>just</w:t>
      </w:r>
      <w:proofErr w:type="gramEnd"/>
      <w:r>
        <w:rPr>
          <w:lang w:eastAsia="zh-CN"/>
        </w:rPr>
        <w:t xml:space="preserve"> make sure that the valid username and password is provided inside the </w:t>
      </w:r>
      <w:proofErr w:type="spellStart"/>
      <w:r>
        <w:rPr>
          <w:lang w:eastAsia="zh-CN"/>
        </w:rPr>
        <w:t>javascript</w:t>
      </w:r>
      <w:proofErr w:type="spellEnd"/>
      <w:r>
        <w:rPr>
          <w:lang w:eastAsia="zh-CN"/>
        </w:rPr>
        <w:t xml:space="preserve"> login function</w:t>
      </w:r>
    </w:p>
    <w:p w:rsidR="005838AC" w:rsidRDefault="005838AC" w:rsidP="005838AC">
      <w:pPr>
        <w:pStyle w:val="Bodytext"/>
        <w:rPr>
          <w:lang w:eastAsia="zh-CN"/>
        </w:rPr>
      </w:pPr>
    </w:p>
    <w:p w:rsidR="005838AC" w:rsidRDefault="005838AC" w:rsidP="005838AC">
      <w:pPr>
        <w:pStyle w:val="Bodytext"/>
        <w:rPr>
          <w:lang w:eastAsia="zh-CN"/>
        </w:rPr>
      </w:pPr>
      <w:r>
        <w:rPr>
          <w:lang w:eastAsia="zh-CN"/>
        </w:rPr>
        <w:t xml:space="preserve">5. When calling the logout function, just simply call the </w:t>
      </w:r>
      <w:proofErr w:type="spellStart"/>
      <w:r>
        <w:rPr>
          <w:lang w:eastAsia="zh-CN"/>
        </w:rPr>
        <w:t>javascript</w:t>
      </w:r>
      <w:proofErr w:type="spellEnd"/>
      <w:r>
        <w:rPr>
          <w:lang w:eastAsia="zh-CN"/>
        </w:rPr>
        <w:t xml:space="preserve"> function:</w:t>
      </w:r>
    </w:p>
    <w:p w:rsidR="005838AC" w:rsidRDefault="005838AC" w:rsidP="005838AC">
      <w:pPr>
        <w:pStyle w:val="Bodytext"/>
        <w:rPr>
          <w:lang w:eastAsia="zh-CN"/>
        </w:rPr>
      </w:pPr>
      <w:r>
        <w:rPr>
          <w:lang w:eastAsia="zh-CN"/>
        </w:rPr>
        <w:tab/>
        <w:t xml:space="preserve">- </w:t>
      </w:r>
      <w:proofErr w:type="gramStart"/>
      <w:r>
        <w:rPr>
          <w:lang w:eastAsia="zh-CN"/>
        </w:rPr>
        <w:t>logout(</w:t>
      </w:r>
      <w:proofErr w:type="gramEnd"/>
      <w:r>
        <w:rPr>
          <w:lang w:eastAsia="zh-CN"/>
        </w:rPr>
        <w:t>1,1)</w:t>
      </w:r>
    </w:p>
    <w:p w:rsidR="005838AC" w:rsidRDefault="005838AC" w:rsidP="005838AC">
      <w:pPr>
        <w:pStyle w:val="Bodytext"/>
        <w:rPr>
          <w:lang w:eastAsia="zh-CN"/>
        </w:rPr>
      </w:pPr>
    </w:p>
    <w:p w:rsidR="008855E6" w:rsidRDefault="008855E6" w:rsidP="008855E6">
      <w:pPr>
        <w:pStyle w:val="Bodytext"/>
      </w:pPr>
      <w:bookmarkStart w:id="30" w:name="_GoBack"/>
      <w:bookmarkEnd w:id="30"/>
    </w:p>
    <w:sectPr w:rsidR="008855E6" w:rsidSect="00583EA8">
      <w:headerReference w:type="default" r:id="rId29"/>
      <w:footerReference w:type="default" r:id="rId30"/>
      <w:headerReference w:type="first" r:id="rId3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CA7" w:rsidRDefault="00181CA7" w:rsidP="00E91CBC">
      <w:r>
        <w:separator/>
      </w:r>
    </w:p>
    <w:p w:rsidR="00181CA7" w:rsidRDefault="00181CA7"/>
    <w:p w:rsidR="00181CA7" w:rsidRDefault="00181CA7"/>
  </w:endnote>
  <w:endnote w:type="continuationSeparator" w:id="0">
    <w:p w:rsidR="00181CA7" w:rsidRDefault="00181CA7" w:rsidP="00E91CBC">
      <w:r>
        <w:continuationSeparator/>
      </w:r>
    </w:p>
    <w:p w:rsidR="00181CA7" w:rsidRDefault="00181CA7"/>
    <w:p w:rsidR="00181CA7" w:rsidRDefault="00181C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algun Gothic">
    <w:altName w:val="맑은 고딕"/>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9B9" w:rsidRDefault="00A459B9" w:rsidP="00A361C7">
    <w:pPr>
      <w:pStyle w:val="Table-emptyline"/>
    </w:pPr>
  </w:p>
  <w:tbl>
    <w:tblPr>
      <w:tblW w:w="5000" w:type="pct"/>
      <w:tblBorders>
        <w:top w:val="single" w:sz="4" w:space="0" w:color="C0C0C0"/>
      </w:tblBorders>
      <w:tblLook w:val="01E0" w:firstRow="1" w:lastRow="1" w:firstColumn="1" w:lastColumn="1" w:noHBand="0" w:noVBand="0"/>
    </w:tblPr>
    <w:tblGrid>
      <w:gridCol w:w="6207"/>
      <w:gridCol w:w="1558"/>
      <w:gridCol w:w="1521"/>
    </w:tblGrid>
    <w:tr w:rsidR="00A459B9" w:rsidRPr="009E6EF3">
      <w:trPr>
        <w:cantSplit/>
      </w:trPr>
      <w:tc>
        <w:tcPr>
          <w:tcW w:w="3342" w:type="pct"/>
          <w:tcBorders>
            <w:top w:val="single" w:sz="4" w:space="0" w:color="C0C0C0"/>
          </w:tcBorders>
        </w:tcPr>
        <w:p w:rsidR="00A459B9" w:rsidRPr="007658A6" w:rsidRDefault="00A459B9" w:rsidP="007F0CA6">
          <w:pPr>
            <w:pStyle w:val="Footer"/>
            <w:spacing w:after="40"/>
          </w:pPr>
        </w:p>
      </w:tc>
      <w:tc>
        <w:tcPr>
          <w:tcW w:w="839" w:type="pct"/>
          <w:tcBorders>
            <w:top w:val="single" w:sz="4" w:space="0" w:color="C0C0C0"/>
          </w:tcBorders>
        </w:tcPr>
        <w:p w:rsidR="00A459B9" w:rsidRPr="00721004" w:rsidRDefault="00A459B9" w:rsidP="00C54FAF">
          <w:pPr>
            <w:pStyle w:val="Footer"/>
            <w:spacing w:after="40"/>
            <w:rPr>
              <w:sz w:val="8"/>
              <w:szCs w:val="8"/>
            </w:rPr>
          </w:pPr>
        </w:p>
      </w:tc>
      <w:tc>
        <w:tcPr>
          <w:tcW w:w="820" w:type="pct"/>
          <w:tcBorders>
            <w:top w:val="single" w:sz="4" w:space="0" w:color="C0C0C0"/>
          </w:tcBorders>
        </w:tcPr>
        <w:p w:rsidR="00A459B9" w:rsidRPr="007658A6" w:rsidRDefault="00A459B9" w:rsidP="00C54FAF">
          <w:pPr>
            <w:pStyle w:val="Footer"/>
            <w:spacing w:after="40"/>
            <w:jc w:val="right"/>
          </w:pPr>
          <w:r w:rsidRPr="007658A6">
            <w:rPr>
              <w:rStyle w:val="PageNumber"/>
              <w:rFonts w:cs="Tahoma"/>
            </w:rPr>
            <w:fldChar w:fldCharType="begin"/>
          </w:r>
          <w:r w:rsidRPr="007658A6">
            <w:rPr>
              <w:rStyle w:val="PageNumber"/>
              <w:rFonts w:cs="Tahoma"/>
            </w:rPr>
            <w:instrText xml:space="preserve"> PAGE </w:instrText>
          </w:r>
          <w:r w:rsidRPr="007658A6">
            <w:rPr>
              <w:rStyle w:val="PageNumber"/>
              <w:rFonts w:cs="Tahoma"/>
            </w:rPr>
            <w:fldChar w:fldCharType="separate"/>
          </w:r>
          <w:r w:rsidR="005838AC">
            <w:rPr>
              <w:rStyle w:val="PageNumber"/>
              <w:rFonts w:cs="Tahoma"/>
              <w:noProof/>
            </w:rPr>
            <w:t>22</w:t>
          </w:r>
          <w:r w:rsidRPr="007658A6">
            <w:rPr>
              <w:rStyle w:val="PageNumber"/>
              <w:rFonts w:cs="Tahoma"/>
            </w:rPr>
            <w:fldChar w:fldCharType="end"/>
          </w:r>
          <w:r w:rsidRPr="007658A6">
            <w:rPr>
              <w:rStyle w:val="PageNumber"/>
              <w:rFonts w:cs="Tahoma"/>
            </w:rPr>
            <w:t xml:space="preserve"> of </w:t>
          </w:r>
          <w:r w:rsidRPr="007658A6">
            <w:rPr>
              <w:rStyle w:val="PageNumber"/>
              <w:rFonts w:cs="Tahoma"/>
            </w:rPr>
            <w:fldChar w:fldCharType="begin"/>
          </w:r>
          <w:r w:rsidRPr="007658A6">
            <w:rPr>
              <w:rStyle w:val="PageNumber"/>
              <w:rFonts w:cs="Tahoma"/>
            </w:rPr>
            <w:instrText xml:space="preserve"> NUMPAGES </w:instrText>
          </w:r>
          <w:r w:rsidRPr="007658A6">
            <w:rPr>
              <w:rStyle w:val="PageNumber"/>
              <w:rFonts w:cs="Tahoma"/>
            </w:rPr>
            <w:fldChar w:fldCharType="separate"/>
          </w:r>
          <w:r w:rsidR="005838AC">
            <w:rPr>
              <w:rStyle w:val="PageNumber"/>
              <w:rFonts w:cs="Tahoma"/>
              <w:noProof/>
            </w:rPr>
            <w:t>25</w:t>
          </w:r>
          <w:r w:rsidRPr="007658A6">
            <w:rPr>
              <w:rStyle w:val="PageNumber"/>
              <w:rFonts w:cs="Tahoma"/>
            </w:rPr>
            <w:fldChar w:fldCharType="end"/>
          </w:r>
        </w:p>
      </w:tc>
    </w:tr>
  </w:tbl>
  <w:p w:rsidR="00A459B9" w:rsidRDefault="00A459B9" w:rsidP="00A361C7">
    <w:pPr>
      <w:pStyle w:val="Table-emptylin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CA7" w:rsidRDefault="00181CA7" w:rsidP="00E91CBC">
      <w:r>
        <w:separator/>
      </w:r>
    </w:p>
    <w:p w:rsidR="00181CA7" w:rsidRDefault="00181CA7"/>
    <w:p w:rsidR="00181CA7" w:rsidRDefault="00181CA7"/>
  </w:footnote>
  <w:footnote w:type="continuationSeparator" w:id="0">
    <w:p w:rsidR="00181CA7" w:rsidRDefault="00181CA7" w:rsidP="00E91CBC">
      <w:r>
        <w:continuationSeparator/>
      </w:r>
    </w:p>
    <w:p w:rsidR="00181CA7" w:rsidRDefault="00181CA7"/>
    <w:p w:rsidR="00181CA7" w:rsidRDefault="00181C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1E0" w:firstRow="1" w:lastRow="1" w:firstColumn="1" w:lastColumn="1" w:noHBand="0" w:noVBand="0"/>
    </w:tblPr>
    <w:tblGrid>
      <w:gridCol w:w="4565"/>
      <w:gridCol w:w="4721"/>
    </w:tblGrid>
    <w:tr w:rsidR="00A459B9">
      <w:tc>
        <w:tcPr>
          <w:tcW w:w="2458" w:type="pct"/>
          <w:tcBorders>
            <w:bottom w:val="single" w:sz="6" w:space="0" w:color="C0C0C0"/>
          </w:tcBorders>
        </w:tcPr>
        <w:p w:rsidR="00A459B9" w:rsidRDefault="00A459B9" w:rsidP="00BE2672">
          <w:pPr>
            <w:ind w:left="58"/>
          </w:pPr>
        </w:p>
      </w:tc>
      <w:tc>
        <w:tcPr>
          <w:tcW w:w="2542" w:type="pct"/>
          <w:tcBorders>
            <w:bottom w:val="single" w:sz="6" w:space="0" w:color="C0C0C0"/>
          </w:tcBorders>
          <w:vAlign w:val="center"/>
        </w:tcPr>
        <w:p w:rsidR="00A459B9" w:rsidRDefault="00A459B9" w:rsidP="00BE2672">
          <w:pPr>
            <w:pStyle w:val="Header"/>
            <w:keepLines/>
            <w:widowControl w:val="0"/>
            <w:spacing w:after="120"/>
            <w:ind w:left="58"/>
          </w:pPr>
          <w:r>
            <w:t>Proprietary and Confidential</w:t>
          </w:r>
        </w:p>
      </w:tc>
    </w:tr>
  </w:tbl>
  <w:p w:rsidR="00A459B9" w:rsidRDefault="00A459B9" w:rsidP="00E91CB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621"/>
      <w:gridCol w:w="4622"/>
    </w:tblGrid>
    <w:tr w:rsidR="00A459B9">
      <w:tc>
        <w:tcPr>
          <w:tcW w:w="4621" w:type="dxa"/>
          <w:tcBorders>
            <w:bottom w:val="single" w:sz="6" w:space="0" w:color="C0C0C0"/>
          </w:tcBorders>
        </w:tcPr>
        <w:p w:rsidR="00A459B9" w:rsidRDefault="00A459B9" w:rsidP="00BE2672">
          <w:pPr>
            <w:ind w:left="58"/>
          </w:pPr>
        </w:p>
      </w:tc>
      <w:tc>
        <w:tcPr>
          <w:tcW w:w="4622" w:type="dxa"/>
          <w:tcBorders>
            <w:bottom w:val="single" w:sz="6" w:space="0" w:color="C0C0C0"/>
          </w:tcBorders>
          <w:vAlign w:val="center"/>
        </w:tcPr>
        <w:p w:rsidR="00A459B9" w:rsidRDefault="00A459B9" w:rsidP="00BE2672">
          <w:pPr>
            <w:pStyle w:val="Header"/>
            <w:keepLines/>
            <w:widowControl w:val="0"/>
            <w:spacing w:after="120"/>
            <w:ind w:left="58"/>
          </w:pPr>
          <w:r>
            <w:t>Proprietary and Confidential</w:t>
          </w:r>
        </w:p>
      </w:tc>
    </w:tr>
  </w:tbl>
  <w:p w:rsidR="00A459B9" w:rsidRDefault="00A459B9" w:rsidP="00E91C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13C"/>
    <w:multiLevelType w:val="hybridMultilevel"/>
    <w:tmpl w:val="57B2E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63D018D"/>
    <w:multiLevelType w:val="hybridMultilevel"/>
    <w:tmpl w:val="7ADA7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666DB8"/>
    <w:multiLevelType w:val="hybridMultilevel"/>
    <w:tmpl w:val="2144A20E"/>
    <w:lvl w:ilvl="0" w:tplc="6F78F218">
      <w:start w:val="1"/>
      <w:numFmt w:val="bullet"/>
      <w:pStyle w:val="Bullet2"/>
      <w:lvlText w:val=""/>
      <w:lvlJc w:val="left"/>
      <w:pPr>
        <w:ind w:left="1080" w:hanging="360"/>
      </w:pPr>
      <w:rPr>
        <w:rFonts w:ascii="Wingdings" w:hAnsi="Wingding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3">
    <w:nsid w:val="119F26C6"/>
    <w:multiLevelType w:val="hybridMultilevel"/>
    <w:tmpl w:val="54C8E3AC"/>
    <w:lvl w:ilvl="0" w:tplc="2946A974">
      <w:start w:val="1"/>
      <w:numFmt w:val="bullet"/>
      <w:pStyle w:val="Instructions"/>
      <w:lvlText w:val=""/>
      <w:lvlJc w:val="left"/>
      <w:pPr>
        <w:tabs>
          <w:tab w:val="num" w:pos="360"/>
        </w:tabs>
        <w:ind w:left="360" w:hanging="360"/>
      </w:pPr>
      <w:rPr>
        <w:rFonts w:ascii="Webdings" w:hAnsi="Webdings" w:hint="default"/>
        <w:sz w:val="32"/>
      </w:rPr>
    </w:lvl>
    <w:lvl w:ilvl="1" w:tplc="04250003">
      <w:start w:val="1"/>
      <w:numFmt w:val="bullet"/>
      <w:lvlText w:val="o"/>
      <w:lvlJc w:val="left"/>
      <w:pPr>
        <w:tabs>
          <w:tab w:val="num" w:pos="1440"/>
        </w:tabs>
        <w:ind w:left="1440" w:hanging="360"/>
      </w:pPr>
      <w:rPr>
        <w:rFonts w:ascii="Courier New" w:hAnsi="Courier New" w:hint="default"/>
      </w:rPr>
    </w:lvl>
    <w:lvl w:ilvl="2" w:tplc="04250005">
      <w:start w:val="1"/>
      <w:numFmt w:val="bullet"/>
      <w:lvlText w:val=""/>
      <w:lvlJc w:val="left"/>
      <w:pPr>
        <w:tabs>
          <w:tab w:val="num" w:pos="2160"/>
        </w:tabs>
        <w:ind w:left="2160" w:hanging="360"/>
      </w:pPr>
      <w:rPr>
        <w:rFonts w:ascii="Wingdings" w:hAnsi="Wingdings" w:hint="default"/>
      </w:rPr>
    </w:lvl>
    <w:lvl w:ilvl="3" w:tplc="04250001">
      <w:start w:val="1"/>
      <w:numFmt w:val="bullet"/>
      <w:lvlText w:val=""/>
      <w:lvlJc w:val="left"/>
      <w:pPr>
        <w:tabs>
          <w:tab w:val="num" w:pos="2880"/>
        </w:tabs>
        <w:ind w:left="2880" w:hanging="360"/>
      </w:pPr>
      <w:rPr>
        <w:rFonts w:ascii="Symbol" w:hAnsi="Symbol" w:hint="default"/>
      </w:rPr>
    </w:lvl>
    <w:lvl w:ilvl="4" w:tplc="04250003">
      <w:start w:val="1"/>
      <w:numFmt w:val="bullet"/>
      <w:lvlText w:val="o"/>
      <w:lvlJc w:val="left"/>
      <w:pPr>
        <w:tabs>
          <w:tab w:val="num" w:pos="3600"/>
        </w:tabs>
        <w:ind w:left="3600" w:hanging="360"/>
      </w:pPr>
      <w:rPr>
        <w:rFonts w:ascii="Courier New" w:hAnsi="Courier New" w:hint="default"/>
      </w:rPr>
    </w:lvl>
    <w:lvl w:ilvl="5" w:tplc="04250005">
      <w:start w:val="1"/>
      <w:numFmt w:val="bullet"/>
      <w:lvlText w:val=""/>
      <w:lvlJc w:val="left"/>
      <w:pPr>
        <w:tabs>
          <w:tab w:val="num" w:pos="4320"/>
        </w:tabs>
        <w:ind w:left="4320" w:hanging="360"/>
      </w:pPr>
      <w:rPr>
        <w:rFonts w:ascii="Wingdings" w:hAnsi="Wingdings" w:hint="default"/>
      </w:rPr>
    </w:lvl>
    <w:lvl w:ilvl="6" w:tplc="04250001">
      <w:start w:val="1"/>
      <w:numFmt w:val="bullet"/>
      <w:lvlText w:val=""/>
      <w:lvlJc w:val="left"/>
      <w:pPr>
        <w:tabs>
          <w:tab w:val="num" w:pos="5040"/>
        </w:tabs>
        <w:ind w:left="5040" w:hanging="360"/>
      </w:pPr>
      <w:rPr>
        <w:rFonts w:ascii="Symbol" w:hAnsi="Symbol" w:hint="default"/>
      </w:rPr>
    </w:lvl>
    <w:lvl w:ilvl="7" w:tplc="04250003">
      <w:start w:val="1"/>
      <w:numFmt w:val="bullet"/>
      <w:lvlText w:val="o"/>
      <w:lvlJc w:val="left"/>
      <w:pPr>
        <w:tabs>
          <w:tab w:val="num" w:pos="5760"/>
        </w:tabs>
        <w:ind w:left="5760" w:hanging="360"/>
      </w:pPr>
      <w:rPr>
        <w:rFonts w:ascii="Courier New" w:hAnsi="Courier New" w:hint="default"/>
      </w:rPr>
    </w:lvl>
    <w:lvl w:ilvl="8" w:tplc="04250005">
      <w:start w:val="1"/>
      <w:numFmt w:val="bullet"/>
      <w:lvlText w:val=""/>
      <w:lvlJc w:val="left"/>
      <w:pPr>
        <w:tabs>
          <w:tab w:val="num" w:pos="6480"/>
        </w:tabs>
        <w:ind w:left="6480" w:hanging="360"/>
      </w:pPr>
      <w:rPr>
        <w:rFonts w:ascii="Wingdings" w:hAnsi="Wingdings" w:hint="default"/>
      </w:rPr>
    </w:lvl>
  </w:abstractNum>
  <w:abstractNum w:abstractNumId="4">
    <w:nsid w:val="128F2FFA"/>
    <w:multiLevelType w:val="hybridMultilevel"/>
    <w:tmpl w:val="770446DC"/>
    <w:lvl w:ilvl="0" w:tplc="D14A8934">
      <w:start w:val="1"/>
      <w:numFmt w:val="decimal"/>
      <w:pStyle w:val="numbers"/>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5">
    <w:nsid w:val="14524213"/>
    <w:multiLevelType w:val="multilevel"/>
    <w:tmpl w:val="29DC3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A864BDB"/>
    <w:multiLevelType w:val="hybridMultilevel"/>
    <w:tmpl w:val="CD2A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C64A97"/>
    <w:multiLevelType w:val="hybridMultilevel"/>
    <w:tmpl w:val="982E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11365"/>
    <w:multiLevelType w:val="multilevel"/>
    <w:tmpl w:val="56627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21236F96"/>
    <w:multiLevelType w:val="hybridMultilevel"/>
    <w:tmpl w:val="FB6C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B0806"/>
    <w:multiLevelType w:val="hybridMultilevel"/>
    <w:tmpl w:val="F44CB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E33FA"/>
    <w:multiLevelType w:val="hybridMultilevel"/>
    <w:tmpl w:val="55E0CA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3C6C3AE3"/>
    <w:multiLevelType w:val="hybridMultilevel"/>
    <w:tmpl w:val="94423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373D66"/>
    <w:multiLevelType w:val="hybridMultilevel"/>
    <w:tmpl w:val="6154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D852CE"/>
    <w:multiLevelType w:val="hybridMultilevel"/>
    <w:tmpl w:val="49D85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6E05B1"/>
    <w:multiLevelType w:val="hybridMultilevel"/>
    <w:tmpl w:val="432A0228"/>
    <w:lvl w:ilvl="0" w:tplc="08CCD8A8">
      <w:start w:val="19"/>
      <w:numFmt w:val="bullet"/>
      <w:lvlText w:val=""/>
      <w:lvlJc w:val="left"/>
      <w:pPr>
        <w:ind w:left="1211" w:hanging="360"/>
      </w:pPr>
      <w:rPr>
        <w:rFonts w:ascii="Symbol" w:eastAsia="Times New Roman" w:hAnsi="Symbol" w:cs="Tahoma"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nsid w:val="54D66770"/>
    <w:multiLevelType w:val="multilevel"/>
    <w:tmpl w:val="DD42D0D2"/>
    <w:styleLink w:val="Numbers0"/>
    <w:lvl w:ilvl="0">
      <w:start w:val="1"/>
      <w:numFmt w:val="decimal"/>
      <w:lvlText w:val="%1."/>
      <w:lvlJc w:val="left"/>
      <w:pPr>
        <w:tabs>
          <w:tab w:val="num" w:pos="420"/>
        </w:tabs>
        <w:ind w:left="420" w:hanging="420"/>
      </w:pPr>
      <w:rPr>
        <w:rFonts w:cs="Times New Roman" w:hint="default"/>
        <w:b w:val="0"/>
        <w:bCs w:val="0"/>
        <w:i w:val="0"/>
        <w:iCs w:val="0"/>
        <w:sz w:val="20"/>
      </w:rPr>
    </w:lvl>
    <w:lvl w:ilvl="1">
      <w:start w:val="1"/>
      <w:numFmt w:val="decimal"/>
      <w:lvlText w:val="%1.%2."/>
      <w:lvlJc w:val="left"/>
      <w:pPr>
        <w:tabs>
          <w:tab w:val="num" w:pos="994"/>
        </w:tabs>
        <w:ind w:left="994" w:hanging="576"/>
      </w:pPr>
      <w:rPr>
        <w:rFonts w:cs="Times New Roman" w:hint="default"/>
      </w:rPr>
    </w:lvl>
    <w:lvl w:ilvl="2">
      <w:start w:val="1"/>
      <w:numFmt w:val="decimal"/>
      <w:lvlText w:val="%1.%2.%3."/>
      <w:lvlJc w:val="left"/>
      <w:pPr>
        <w:tabs>
          <w:tab w:val="num" w:pos="1138"/>
        </w:tabs>
        <w:ind w:left="1138" w:hanging="720"/>
      </w:pPr>
      <w:rPr>
        <w:rFonts w:cs="Times New Roman" w:hint="default"/>
      </w:rPr>
    </w:lvl>
    <w:lvl w:ilvl="3">
      <w:start w:val="1"/>
      <w:numFmt w:val="decimal"/>
      <w:lvlText w:val="%1.%2.%3.%4"/>
      <w:lvlJc w:val="left"/>
      <w:pPr>
        <w:tabs>
          <w:tab w:val="num" w:pos="1282"/>
        </w:tabs>
        <w:ind w:left="1282" w:hanging="864"/>
      </w:pPr>
      <w:rPr>
        <w:rFonts w:cs="Times New Roman" w:hint="default"/>
      </w:rPr>
    </w:lvl>
    <w:lvl w:ilvl="4">
      <w:start w:val="1"/>
      <w:numFmt w:val="decimal"/>
      <w:lvlText w:val="%1.%2.%3.%4.%5"/>
      <w:lvlJc w:val="left"/>
      <w:pPr>
        <w:tabs>
          <w:tab w:val="num" w:pos="1426"/>
        </w:tabs>
        <w:ind w:left="1426" w:hanging="1008"/>
      </w:pPr>
      <w:rPr>
        <w:rFonts w:cs="Times New Roman" w:hint="default"/>
      </w:rPr>
    </w:lvl>
    <w:lvl w:ilvl="5">
      <w:start w:val="1"/>
      <w:numFmt w:val="decimal"/>
      <w:lvlText w:val="%1.%2.%3.%4.%5.%6"/>
      <w:lvlJc w:val="left"/>
      <w:pPr>
        <w:tabs>
          <w:tab w:val="num" w:pos="1570"/>
        </w:tabs>
        <w:ind w:left="1570" w:hanging="1152"/>
      </w:pPr>
      <w:rPr>
        <w:rFonts w:cs="Times New Roman" w:hint="default"/>
      </w:rPr>
    </w:lvl>
    <w:lvl w:ilvl="6">
      <w:start w:val="1"/>
      <w:numFmt w:val="decimal"/>
      <w:lvlText w:val="%1.%2.%3.%4.%5.%6.%7"/>
      <w:lvlJc w:val="left"/>
      <w:pPr>
        <w:tabs>
          <w:tab w:val="num" w:pos="1714"/>
        </w:tabs>
        <w:ind w:left="1714" w:hanging="1296"/>
      </w:pPr>
      <w:rPr>
        <w:rFonts w:cs="Times New Roman" w:hint="default"/>
      </w:rPr>
    </w:lvl>
    <w:lvl w:ilvl="7">
      <w:start w:val="1"/>
      <w:numFmt w:val="decimal"/>
      <w:lvlText w:val="%1.%2.%3.%4.%5.%6.%7.%8"/>
      <w:lvlJc w:val="left"/>
      <w:pPr>
        <w:tabs>
          <w:tab w:val="num" w:pos="1858"/>
        </w:tabs>
        <w:ind w:left="1858" w:hanging="1440"/>
      </w:pPr>
      <w:rPr>
        <w:rFonts w:cs="Times New Roman" w:hint="default"/>
      </w:rPr>
    </w:lvl>
    <w:lvl w:ilvl="8">
      <w:start w:val="1"/>
      <w:numFmt w:val="decimal"/>
      <w:lvlText w:val="%1.%2.%3.%4.%5.%6.%7.%8.%9"/>
      <w:lvlJc w:val="left"/>
      <w:pPr>
        <w:tabs>
          <w:tab w:val="num" w:pos="2002"/>
        </w:tabs>
        <w:ind w:left="2002" w:hanging="1584"/>
      </w:pPr>
      <w:rPr>
        <w:rFonts w:cs="Times New Roman" w:hint="default"/>
      </w:rPr>
    </w:lvl>
  </w:abstractNum>
  <w:abstractNum w:abstractNumId="17">
    <w:nsid w:val="55C9428B"/>
    <w:multiLevelType w:val="multilevel"/>
    <w:tmpl w:val="E012CEE0"/>
    <w:styleLink w:val="Numberedbullet"/>
    <w:lvl w:ilvl="0">
      <w:start w:val="1"/>
      <w:numFmt w:val="bullet"/>
      <w:lvlText w:val=""/>
      <w:lvlJc w:val="left"/>
      <w:pPr>
        <w:tabs>
          <w:tab w:val="num" w:pos="839"/>
        </w:tabs>
        <w:ind w:left="839" w:hanging="419"/>
      </w:pPr>
      <w:rPr>
        <w:rFonts w:ascii="Wingdings" w:hAnsi="Wingdings" w:hint="default"/>
        <w:b w:val="0"/>
        <w:i w:val="0"/>
        <w:sz w:val="20"/>
      </w:rPr>
    </w:lvl>
    <w:lvl w:ilvl="1">
      <w:start w:val="1"/>
      <w:numFmt w:val="bullet"/>
      <w:lvlText w:val=""/>
      <w:lvlJc w:val="left"/>
      <w:pPr>
        <w:tabs>
          <w:tab w:val="num" w:pos="1259"/>
        </w:tabs>
        <w:ind w:left="1259" w:hanging="420"/>
      </w:pPr>
      <w:rPr>
        <w:rFonts w:ascii="Wingdings" w:hAnsi="Wingdings" w:hint="default"/>
        <w:b w:val="0"/>
        <w:i w:val="0"/>
        <w:sz w:val="20"/>
      </w:rPr>
    </w:lvl>
    <w:lvl w:ilvl="2">
      <w:start w:val="1"/>
      <w:numFmt w:val="bullet"/>
      <w:lvlText w:val=""/>
      <w:lvlJc w:val="left"/>
      <w:pPr>
        <w:tabs>
          <w:tab w:val="num" w:pos="1701"/>
        </w:tabs>
        <w:ind w:left="1701" w:hanging="23"/>
      </w:pPr>
      <w:rPr>
        <w:rFonts w:ascii="Wingdings" w:hAnsi="Wingdings" w:hint="default"/>
        <w:b w:val="0"/>
        <w:i w:val="0"/>
        <w:sz w:val="20"/>
      </w:rPr>
    </w:lvl>
    <w:lvl w:ilvl="3">
      <w:start w:val="1"/>
      <w:numFmt w:val="bullet"/>
      <w:lvlText w:val=""/>
      <w:lvlJc w:val="left"/>
      <w:pPr>
        <w:tabs>
          <w:tab w:val="num" w:pos="2938"/>
        </w:tabs>
        <w:ind w:left="2938" w:hanging="360"/>
      </w:pPr>
      <w:rPr>
        <w:rFonts w:ascii="Symbol" w:hAnsi="Symbol" w:hint="default"/>
        <w:b w:val="0"/>
        <w:i w:val="0"/>
        <w:sz w:val="20"/>
      </w:rPr>
    </w:lvl>
    <w:lvl w:ilvl="4">
      <w:start w:val="1"/>
      <w:numFmt w:val="bullet"/>
      <w:lvlText w:val="o"/>
      <w:lvlJc w:val="left"/>
      <w:pPr>
        <w:tabs>
          <w:tab w:val="num" w:pos="3658"/>
        </w:tabs>
        <w:ind w:left="3658" w:hanging="360"/>
      </w:pPr>
      <w:rPr>
        <w:rFonts w:ascii="Courier New" w:hAnsi="Courier New" w:hint="default"/>
      </w:rPr>
    </w:lvl>
    <w:lvl w:ilvl="5">
      <w:start w:val="1"/>
      <w:numFmt w:val="bullet"/>
      <w:lvlText w:val=""/>
      <w:lvlJc w:val="left"/>
      <w:pPr>
        <w:tabs>
          <w:tab w:val="num" w:pos="4378"/>
        </w:tabs>
        <w:ind w:left="4378" w:hanging="360"/>
      </w:pPr>
      <w:rPr>
        <w:rFonts w:ascii="Wingdings" w:hAnsi="Wingdings" w:hint="default"/>
      </w:rPr>
    </w:lvl>
    <w:lvl w:ilvl="6">
      <w:start w:val="1"/>
      <w:numFmt w:val="bullet"/>
      <w:lvlText w:val=""/>
      <w:lvlJc w:val="left"/>
      <w:pPr>
        <w:tabs>
          <w:tab w:val="num" w:pos="5098"/>
        </w:tabs>
        <w:ind w:left="5098" w:hanging="360"/>
      </w:pPr>
      <w:rPr>
        <w:rFonts w:ascii="Symbol" w:hAnsi="Symbol" w:hint="default"/>
      </w:rPr>
    </w:lvl>
    <w:lvl w:ilvl="7">
      <w:start w:val="1"/>
      <w:numFmt w:val="bullet"/>
      <w:lvlText w:val="o"/>
      <w:lvlJc w:val="left"/>
      <w:pPr>
        <w:tabs>
          <w:tab w:val="num" w:pos="5818"/>
        </w:tabs>
        <w:ind w:left="5818" w:hanging="360"/>
      </w:pPr>
      <w:rPr>
        <w:rFonts w:ascii="Courier New" w:hAnsi="Courier New" w:hint="default"/>
      </w:rPr>
    </w:lvl>
    <w:lvl w:ilvl="8">
      <w:start w:val="1"/>
      <w:numFmt w:val="bullet"/>
      <w:lvlText w:val=""/>
      <w:lvlJc w:val="left"/>
      <w:pPr>
        <w:tabs>
          <w:tab w:val="num" w:pos="6538"/>
        </w:tabs>
        <w:ind w:left="6538" w:hanging="360"/>
      </w:pPr>
      <w:rPr>
        <w:rFonts w:ascii="Wingdings" w:hAnsi="Wingdings" w:hint="default"/>
      </w:rPr>
    </w:lvl>
  </w:abstractNum>
  <w:abstractNum w:abstractNumId="18">
    <w:nsid w:val="57ED5D61"/>
    <w:multiLevelType w:val="multilevel"/>
    <w:tmpl w:val="41CA4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58185756"/>
    <w:multiLevelType w:val="hybridMultilevel"/>
    <w:tmpl w:val="0A6E821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5EF5345A"/>
    <w:multiLevelType w:val="hybridMultilevel"/>
    <w:tmpl w:val="390E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6F47E8"/>
    <w:multiLevelType w:val="hybridMultilevel"/>
    <w:tmpl w:val="F5904904"/>
    <w:lvl w:ilvl="0" w:tplc="0BEA66AA">
      <w:numFmt w:val="bullet"/>
      <w:lvlText w:val=""/>
      <w:lvlJc w:val="left"/>
      <w:pPr>
        <w:ind w:left="720" w:hanging="360"/>
      </w:pPr>
      <w:rPr>
        <w:rFonts w:ascii="Wingdings" w:eastAsia="Times New Roman"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B77861"/>
    <w:multiLevelType w:val="hybridMultilevel"/>
    <w:tmpl w:val="C394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CC3BB3"/>
    <w:multiLevelType w:val="hybridMultilevel"/>
    <w:tmpl w:val="7096CD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66686849"/>
    <w:multiLevelType w:val="multilevel"/>
    <w:tmpl w:val="AAEEE942"/>
    <w:styleLink w:val="Bulleted"/>
    <w:lvl w:ilvl="0">
      <w:start w:val="1"/>
      <w:numFmt w:val="bullet"/>
      <w:lvlText w:val=""/>
      <w:lvlJc w:val="left"/>
      <w:pPr>
        <w:tabs>
          <w:tab w:val="num" w:pos="454"/>
        </w:tabs>
        <w:ind w:left="454" w:hanging="454"/>
      </w:pPr>
      <w:rPr>
        <w:rFonts w:ascii="Wingdings" w:hAnsi="Wingdings" w:hint="default"/>
        <w:b w:val="0"/>
        <w:i w:val="0"/>
        <w:sz w:val="20"/>
      </w:rPr>
    </w:lvl>
    <w:lvl w:ilvl="1">
      <w:start w:val="1"/>
      <w:numFmt w:val="bullet"/>
      <w:lvlText w:val=""/>
      <w:lvlJc w:val="left"/>
      <w:pPr>
        <w:tabs>
          <w:tab w:val="num" w:pos="851"/>
        </w:tabs>
        <w:ind w:left="851" w:hanging="397"/>
      </w:pPr>
      <w:rPr>
        <w:rFonts w:ascii="Wingdings" w:hAnsi="Wingdings" w:hint="default"/>
        <w:b w:val="0"/>
        <w:i w:val="0"/>
        <w:sz w:val="20"/>
      </w:rPr>
    </w:lvl>
    <w:lvl w:ilvl="2">
      <w:start w:val="1"/>
      <w:numFmt w:val="bullet"/>
      <w:lvlText w:val=""/>
      <w:lvlJc w:val="left"/>
      <w:pPr>
        <w:tabs>
          <w:tab w:val="num" w:pos="1304"/>
        </w:tabs>
        <w:ind w:left="1304" w:hanging="453"/>
      </w:pPr>
      <w:rPr>
        <w:rFonts w:ascii="Wingdings" w:hAnsi="Wingdings" w:hint="default"/>
        <w:b w:val="0"/>
        <w:i w:val="0"/>
        <w:sz w:val="20"/>
      </w:rPr>
    </w:lvl>
    <w:lvl w:ilvl="3">
      <w:start w:val="1"/>
      <w:numFmt w:val="bullet"/>
      <w:lvlText w:val=""/>
      <w:lvlJc w:val="left"/>
      <w:pPr>
        <w:tabs>
          <w:tab w:val="num" w:pos="2938"/>
        </w:tabs>
        <w:ind w:left="2938" w:hanging="360"/>
      </w:pPr>
      <w:rPr>
        <w:rFonts w:ascii="Symbol" w:hAnsi="Symbol" w:hint="default"/>
        <w:b w:val="0"/>
        <w:i w:val="0"/>
        <w:sz w:val="20"/>
      </w:rPr>
    </w:lvl>
    <w:lvl w:ilvl="4">
      <w:start w:val="1"/>
      <w:numFmt w:val="bullet"/>
      <w:lvlText w:val="o"/>
      <w:lvlJc w:val="left"/>
      <w:pPr>
        <w:tabs>
          <w:tab w:val="num" w:pos="3658"/>
        </w:tabs>
        <w:ind w:left="3658" w:hanging="360"/>
      </w:pPr>
      <w:rPr>
        <w:rFonts w:ascii="Courier New" w:hAnsi="Courier New" w:hint="default"/>
      </w:rPr>
    </w:lvl>
    <w:lvl w:ilvl="5">
      <w:start w:val="1"/>
      <w:numFmt w:val="bullet"/>
      <w:lvlText w:val=""/>
      <w:lvlJc w:val="left"/>
      <w:pPr>
        <w:tabs>
          <w:tab w:val="num" w:pos="4378"/>
        </w:tabs>
        <w:ind w:left="4378" w:hanging="360"/>
      </w:pPr>
      <w:rPr>
        <w:rFonts w:ascii="Wingdings" w:hAnsi="Wingdings" w:hint="default"/>
      </w:rPr>
    </w:lvl>
    <w:lvl w:ilvl="6">
      <w:start w:val="1"/>
      <w:numFmt w:val="bullet"/>
      <w:lvlText w:val=""/>
      <w:lvlJc w:val="left"/>
      <w:pPr>
        <w:tabs>
          <w:tab w:val="num" w:pos="5098"/>
        </w:tabs>
        <w:ind w:left="5098" w:hanging="360"/>
      </w:pPr>
      <w:rPr>
        <w:rFonts w:ascii="Symbol" w:hAnsi="Symbol" w:hint="default"/>
      </w:rPr>
    </w:lvl>
    <w:lvl w:ilvl="7">
      <w:start w:val="1"/>
      <w:numFmt w:val="bullet"/>
      <w:lvlText w:val="o"/>
      <w:lvlJc w:val="left"/>
      <w:pPr>
        <w:tabs>
          <w:tab w:val="num" w:pos="5818"/>
        </w:tabs>
        <w:ind w:left="5818" w:hanging="360"/>
      </w:pPr>
      <w:rPr>
        <w:rFonts w:ascii="Courier New" w:hAnsi="Courier New" w:hint="default"/>
      </w:rPr>
    </w:lvl>
    <w:lvl w:ilvl="8">
      <w:start w:val="1"/>
      <w:numFmt w:val="bullet"/>
      <w:lvlText w:val=""/>
      <w:lvlJc w:val="left"/>
      <w:pPr>
        <w:tabs>
          <w:tab w:val="num" w:pos="6538"/>
        </w:tabs>
        <w:ind w:left="6538" w:hanging="360"/>
      </w:pPr>
      <w:rPr>
        <w:rFonts w:ascii="Wingdings" w:hAnsi="Wingdings" w:hint="default"/>
      </w:rPr>
    </w:lvl>
  </w:abstractNum>
  <w:abstractNum w:abstractNumId="25">
    <w:nsid w:val="6BC53246"/>
    <w:multiLevelType w:val="hybridMultilevel"/>
    <w:tmpl w:val="77E4F1AA"/>
    <w:lvl w:ilvl="0" w:tplc="C99E6512">
      <w:start w:val="1"/>
      <w:numFmt w:val="bullet"/>
      <w:pStyle w:val="Bullet1"/>
      <w:lvlText w:val=""/>
      <w:lvlJc w:val="left"/>
      <w:pPr>
        <w:ind w:left="360" w:hanging="360"/>
      </w:pPr>
      <w:rPr>
        <w:rFonts w:ascii="Wingdings" w:hAnsi="Wingdings"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D94238E"/>
    <w:multiLevelType w:val="hybridMultilevel"/>
    <w:tmpl w:val="7D00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F770EA"/>
    <w:multiLevelType w:val="hybridMultilevel"/>
    <w:tmpl w:val="31445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6"/>
  </w:num>
  <w:num w:numId="4">
    <w:abstractNumId w:val="17"/>
  </w:num>
  <w:num w:numId="5">
    <w:abstractNumId w:val="25"/>
  </w:num>
  <w:num w:numId="6">
    <w:abstractNumId w:val="2"/>
  </w:num>
  <w:num w:numId="7">
    <w:abstractNumId w:val="4"/>
  </w:num>
  <w:num w:numId="8">
    <w:abstractNumId w:val="12"/>
  </w:num>
  <w:num w:numId="9">
    <w:abstractNumId w:val="27"/>
  </w:num>
  <w:num w:numId="10">
    <w:abstractNumId w:val="13"/>
  </w:num>
  <w:num w:numId="11">
    <w:abstractNumId w:val="9"/>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7"/>
  </w:num>
  <w:num w:numId="17">
    <w:abstractNumId w:val="22"/>
  </w:num>
  <w:num w:numId="18">
    <w:abstractNumId w:val="0"/>
  </w:num>
  <w:num w:numId="19">
    <w:abstractNumId w:val="14"/>
  </w:num>
  <w:num w:numId="20">
    <w:abstractNumId w:val="15"/>
  </w:num>
  <w:num w:numId="21">
    <w:abstractNumId w:val="20"/>
  </w:num>
  <w:num w:numId="22">
    <w:abstractNumId w:val="1"/>
  </w:num>
  <w:num w:numId="23">
    <w:abstractNumId w:val="6"/>
  </w:num>
  <w:num w:numId="24">
    <w:abstractNumId w:val="10"/>
  </w:num>
  <w:num w:numId="25">
    <w:abstractNumId w:val="21"/>
  </w:num>
  <w:num w:numId="26">
    <w:abstractNumId w:val="19"/>
  </w:num>
  <w:num w:numId="27">
    <w:abstractNumId w:val="23"/>
  </w:num>
  <w:num w:numId="28">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85"/>
    <w:rsid w:val="0000217D"/>
    <w:rsid w:val="00002391"/>
    <w:rsid w:val="00003035"/>
    <w:rsid w:val="0000369F"/>
    <w:rsid w:val="00003F27"/>
    <w:rsid w:val="000043EE"/>
    <w:rsid w:val="00005A4F"/>
    <w:rsid w:val="00006419"/>
    <w:rsid w:val="00007549"/>
    <w:rsid w:val="000076BF"/>
    <w:rsid w:val="000116FA"/>
    <w:rsid w:val="00012ECE"/>
    <w:rsid w:val="000134B8"/>
    <w:rsid w:val="000136BF"/>
    <w:rsid w:val="00013B8D"/>
    <w:rsid w:val="00013CD4"/>
    <w:rsid w:val="00014F05"/>
    <w:rsid w:val="000164C6"/>
    <w:rsid w:val="00016BDA"/>
    <w:rsid w:val="0001716E"/>
    <w:rsid w:val="000202A2"/>
    <w:rsid w:val="00020E27"/>
    <w:rsid w:val="000210D2"/>
    <w:rsid w:val="00023208"/>
    <w:rsid w:val="000236C3"/>
    <w:rsid w:val="00024066"/>
    <w:rsid w:val="00024846"/>
    <w:rsid w:val="000248D4"/>
    <w:rsid w:val="00024E64"/>
    <w:rsid w:val="0002569F"/>
    <w:rsid w:val="00025B5E"/>
    <w:rsid w:val="000260C3"/>
    <w:rsid w:val="000268D8"/>
    <w:rsid w:val="00027724"/>
    <w:rsid w:val="00027854"/>
    <w:rsid w:val="00030068"/>
    <w:rsid w:val="000306A0"/>
    <w:rsid w:val="00031A5F"/>
    <w:rsid w:val="0003429A"/>
    <w:rsid w:val="00035595"/>
    <w:rsid w:val="000358AC"/>
    <w:rsid w:val="000362DE"/>
    <w:rsid w:val="0003635F"/>
    <w:rsid w:val="0003663A"/>
    <w:rsid w:val="00036643"/>
    <w:rsid w:val="00036A1D"/>
    <w:rsid w:val="00036CCF"/>
    <w:rsid w:val="0003712F"/>
    <w:rsid w:val="00040449"/>
    <w:rsid w:val="000406DD"/>
    <w:rsid w:val="00040B09"/>
    <w:rsid w:val="0004110F"/>
    <w:rsid w:val="000415C0"/>
    <w:rsid w:val="00042208"/>
    <w:rsid w:val="00042C0E"/>
    <w:rsid w:val="00043A1D"/>
    <w:rsid w:val="00043E6B"/>
    <w:rsid w:val="000442D1"/>
    <w:rsid w:val="00044B17"/>
    <w:rsid w:val="00045526"/>
    <w:rsid w:val="00045B7A"/>
    <w:rsid w:val="0004631F"/>
    <w:rsid w:val="000466A5"/>
    <w:rsid w:val="000469CE"/>
    <w:rsid w:val="00046CD3"/>
    <w:rsid w:val="00050377"/>
    <w:rsid w:val="0005041D"/>
    <w:rsid w:val="000505D1"/>
    <w:rsid w:val="00050731"/>
    <w:rsid w:val="00050FDB"/>
    <w:rsid w:val="00051413"/>
    <w:rsid w:val="00051782"/>
    <w:rsid w:val="00052E3D"/>
    <w:rsid w:val="000540FC"/>
    <w:rsid w:val="00054153"/>
    <w:rsid w:val="0005423C"/>
    <w:rsid w:val="00055428"/>
    <w:rsid w:val="00055C2F"/>
    <w:rsid w:val="00055D3A"/>
    <w:rsid w:val="000563F5"/>
    <w:rsid w:val="00056578"/>
    <w:rsid w:val="00056EF7"/>
    <w:rsid w:val="0005772B"/>
    <w:rsid w:val="000577C8"/>
    <w:rsid w:val="00060A84"/>
    <w:rsid w:val="00060DCB"/>
    <w:rsid w:val="00061514"/>
    <w:rsid w:val="00061B64"/>
    <w:rsid w:val="00061F27"/>
    <w:rsid w:val="00061F9B"/>
    <w:rsid w:val="00062D2C"/>
    <w:rsid w:val="00063283"/>
    <w:rsid w:val="00063F19"/>
    <w:rsid w:val="00067513"/>
    <w:rsid w:val="00067962"/>
    <w:rsid w:val="0007012B"/>
    <w:rsid w:val="000703E0"/>
    <w:rsid w:val="000718BB"/>
    <w:rsid w:val="00071A86"/>
    <w:rsid w:val="00071D44"/>
    <w:rsid w:val="0007244A"/>
    <w:rsid w:val="000731F4"/>
    <w:rsid w:val="000736EE"/>
    <w:rsid w:val="000739A3"/>
    <w:rsid w:val="00074F30"/>
    <w:rsid w:val="0007548E"/>
    <w:rsid w:val="0007599E"/>
    <w:rsid w:val="00076671"/>
    <w:rsid w:val="00077304"/>
    <w:rsid w:val="00080323"/>
    <w:rsid w:val="00082B76"/>
    <w:rsid w:val="000830AB"/>
    <w:rsid w:val="00083CDF"/>
    <w:rsid w:val="0008410D"/>
    <w:rsid w:val="000848F0"/>
    <w:rsid w:val="00085638"/>
    <w:rsid w:val="00085750"/>
    <w:rsid w:val="00086122"/>
    <w:rsid w:val="00086141"/>
    <w:rsid w:val="00086AE4"/>
    <w:rsid w:val="0008796A"/>
    <w:rsid w:val="00087DCE"/>
    <w:rsid w:val="00087F73"/>
    <w:rsid w:val="000902D4"/>
    <w:rsid w:val="0009037D"/>
    <w:rsid w:val="0009041D"/>
    <w:rsid w:val="00090758"/>
    <w:rsid w:val="000915C8"/>
    <w:rsid w:val="00092127"/>
    <w:rsid w:val="000922F0"/>
    <w:rsid w:val="00092772"/>
    <w:rsid w:val="00093946"/>
    <w:rsid w:val="00093FFE"/>
    <w:rsid w:val="00094812"/>
    <w:rsid w:val="00094F53"/>
    <w:rsid w:val="00095310"/>
    <w:rsid w:val="0009567E"/>
    <w:rsid w:val="00095931"/>
    <w:rsid w:val="000969D4"/>
    <w:rsid w:val="00097737"/>
    <w:rsid w:val="00097CFE"/>
    <w:rsid w:val="000A0322"/>
    <w:rsid w:val="000A11A2"/>
    <w:rsid w:val="000A3615"/>
    <w:rsid w:val="000A416E"/>
    <w:rsid w:val="000B0694"/>
    <w:rsid w:val="000B15E1"/>
    <w:rsid w:val="000B17F6"/>
    <w:rsid w:val="000B23BF"/>
    <w:rsid w:val="000B274E"/>
    <w:rsid w:val="000B4135"/>
    <w:rsid w:val="000B4414"/>
    <w:rsid w:val="000B5290"/>
    <w:rsid w:val="000B554F"/>
    <w:rsid w:val="000B5CEA"/>
    <w:rsid w:val="000B6289"/>
    <w:rsid w:val="000B6E24"/>
    <w:rsid w:val="000B7B42"/>
    <w:rsid w:val="000C0F26"/>
    <w:rsid w:val="000C1698"/>
    <w:rsid w:val="000C1EB1"/>
    <w:rsid w:val="000C24C5"/>
    <w:rsid w:val="000C2D25"/>
    <w:rsid w:val="000C2F48"/>
    <w:rsid w:val="000C36A3"/>
    <w:rsid w:val="000C3C1B"/>
    <w:rsid w:val="000C4F87"/>
    <w:rsid w:val="000C5975"/>
    <w:rsid w:val="000C5DD4"/>
    <w:rsid w:val="000C5EE0"/>
    <w:rsid w:val="000D00DF"/>
    <w:rsid w:val="000D00E8"/>
    <w:rsid w:val="000D0C46"/>
    <w:rsid w:val="000D2093"/>
    <w:rsid w:val="000D31D2"/>
    <w:rsid w:val="000D3435"/>
    <w:rsid w:val="000D34BD"/>
    <w:rsid w:val="000D3CCD"/>
    <w:rsid w:val="000D5636"/>
    <w:rsid w:val="000D601A"/>
    <w:rsid w:val="000D6E8F"/>
    <w:rsid w:val="000D79F8"/>
    <w:rsid w:val="000E2669"/>
    <w:rsid w:val="000E2A02"/>
    <w:rsid w:val="000E343B"/>
    <w:rsid w:val="000E47CC"/>
    <w:rsid w:val="000E48F4"/>
    <w:rsid w:val="000E4D5D"/>
    <w:rsid w:val="000E5302"/>
    <w:rsid w:val="000E6228"/>
    <w:rsid w:val="000E630F"/>
    <w:rsid w:val="000E6954"/>
    <w:rsid w:val="000F05CB"/>
    <w:rsid w:val="000F284C"/>
    <w:rsid w:val="000F3D49"/>
    <w:rsid w:val="000F620B"/>
    <w:rsid w:val="000F633A"/>
    <w:rsid w:val="000F63B7"/>
    <w:rsid w:val="000F7474"/>
    <w:rsid w:val="00100A0D"/>
    <w:rsid w:val="00100F17"/>
    <w:rsid w:val="00101133"/>
    <w:rsid w:val="001018E3"/>
    <w:rsid w:val="00101D94"/>
    <w:rsid w:val="00102D71"/>
    <w:rsid w:val="00103516"/>
    <w:rsid w:val="001039DE"/>
    <w:rsid w:val="00104A15"/>
    <w:rsid w:val="00104D11"/>
    <w:rsid w:val="001059A7"/>
    <w:rsid w:val="00105F36"/>
    <w:rsid w:val="0010608F"/>
    <w:rsid w:val="001068E6"/>
    <w:rsid w:val="001103DD"/>
    <w:rsid w:val="00111B55"/>
    <w:rsid w:val="001120F1"/>
    <w:rsid w:val="00112666"/>
    <w:rsid w:val="00112D4C"/>
    <w:rsid w:val="001134EF"/>
    <w:rsid w:val="00113AEC"/>
    <w:rsid w:val="00113E7C"/>
    <w:rsid w:val="00113EE2"/>
    <w:rsid w:val="0011469F"/>
    <w:rsid w:val="00114718"/>
    <w:rsid w:val="00114D32"/>
    <w:rsid w:val="00114D46"/>
    <w:rsid w:val="0011554C"/>
    <w:rsid w:val="00115621"/>
    <w:rsid w:val="001164A2"/>
    <w:rsid w:val="00117BD4"/>
    <w:rsid w:val="00117E19"/>
    <w:rsid w:val="00122430"/>
    <w:rsid w:val="00122935"/>
    <w:rsid w:val="001241CD"/>
    <w:rsid w:val="00124812"/>
    <w:rsid w:val="00124AD7"/>
    <w:rsid w:val="00124B3F"/>
    <w:rsid w:val="00124D54"/>
    <w:rsid w:val="00125E52"/>
    <w:rsid w:val="00125E8E"/>
    <w:rsid w:val="00126868"/>
    <w:rsid w:val="00126A81"/>
    <w:rsid w:val="001271D4"/>
    <w:rsid w:val="00130573"/>
    <w:rsid w:val="001315FD"/>
    <w:rsid w:val="0013163E"/>
    <w:rsid w:val="00131BC0"/>
    <w:rsid w:val="00132EE6"/>
    <w:rsid w:val="0013353E"/>
    <w:rsid w:val="001343D0"/>
    <w:rsid w:val="00134B47"/>
    <w:rsid w:val="001353B6"/>
    <w:rsid w:val="001356B4"/>
    <w:rsid w:val="00135722"/>
    <w:rsid w:val="00135D97"/>
    <w:rsid w:val="00136181"/>
    <w:rsid w:val="0013733C"/>
    <w:rsid w:val="001379CA"/>
    <w:rsid w:val="00137D06"/>
    <w:rsid w:val="001405B2"/>
    <w:rsid w:val="00140CAC"/>
    <w:rsid w:val="001416DF"/>
    <w:rsid w:val="001419FE"/>
    <w:rsid w:val="001422CD"/>
    <w:rsid w:val="00143057"/>
    <w:rsid w:val="0014345D"/>
    <w:rsid w:val="001439D3"/>
    <w:rsid w:val="00146A32"/>
    <w:rsid w:val="00147154"/>
    <w:rsid w:val="00147296"/>
    <w:rsid w:val="00147328"/>
    <w:rsid w:val="00147494"/>
    <w:rsid w:val="00150095"/>
    <w:rsid w:val="00150D53"/>
    <w:rsid w:val="001511CC"/>
    <w:rsid w:val="00152172"/>
    <w:rsid w:val="00152342"/>
    <w:rsid w:val="00152711"/>
    <w:rsid w:val="00152F3A"/>
    <w:rsid w:val="0015389B"/>
    <w:rsid w:val="00153B7C"/>
    <w:rsid w:val="00153DBF"/>
    <w:rsid w:val="001541BC"/>
    <w:rsid w:val="00154A58"/>
    <w:rsid w:val="00155511"/>
    <w:rsid w:val="0015598B"/>
    <w:rsid w:val="00155CA8"/>
    <w:rsid w:val="00156A22"/>
    <w:rsid w:val="00156D3E"/>
    <w:rsid w:val="00156E6F"/>
    <w:rsid w:val="00157434"/>
    <w:rsid w:val="0015745E"/>
    <w:rsid w:val="00157730"/>
    <w:rsid w:val="0015779A"/>
    <w:rsid w:val="00160163"/>
    <w:rsid w:val="00160703"/>
    <w:rsid w:val="00160A6D"/>
    <w:rsid w:val="001617E4"/>
    <w:rsid w:val="00162368"/>
    <w:rsid w:val="0016399E"/>
    <w:rsid w:val="00163A95"/>
    <w:rsid w:val="00163D40"/>
    <w:rsid w:val="00163EDA"/>
    <w:rsid w:val="001643BE"/>
    <w:rsid w:val="001644F8"/>
    <w:rsid w:val="00164E48"/>
    <w:rsid w:val="0016552D"/>
    <w:rsid w:val="001659F4"/>
    <w:rsid w:val="001674BD"/>
    <w:rsid w:val="0017010D"/>
    <w:rsid w:val="0017074A"/>
    <w:rsid w:val="001707A8"/>
    <w:rsid w:val="001709BC"/>
    <w:rsid w:val="001710C6"/>
    <w:rsid w:val="00171262"/>
    <w:rsid w:val="001733F1"/>
    <w:rsid w:val="0017388C"/>
    <w:rsid w:val="00173A54"/>
    <w:rsid w:val="001750F4"/>
    <w:rsid w:val="00176BDF"/>
    <w:rsid w:val="00176DB0"/>
    <w:rsid w:val="00177627"/>
    <w:rsid w:val="00177AB4"/>
    <w:rsid w:val="00180BA0"/>
    <w:rsid w:val="00181B79"/>
    <w:rsid w:val="00181CA7"/>
    <w:rsid w:val="00181DB5"/>
    <w:rsid w:val="0018439F"/>
    <w:rsid w:val="001846AE"/>
    <w:rsid w:val="00185660"/>
    <w:rsid w:val="00185704"/>
    <w:rsid w:val="001857FE"/>
    <w:rsid w:val="00185DCA"/>
    <w:rsid w:val="00186572"/>
    <w:rsid w:val="001871FB"/>
    <w:rsid w:val="0019181A"/>
    <w:rsid w:val="001920CC"/>
    <w:rsid w:val="0019228D"/>
    <w:rsid w:val="00192669"/>
    <w:rsid w:val="00192E81"/>
    <w:rsid w:val="0019300E"/>
    <w:rsid w:val="00193941"/>
    <w:rsid w:val="00193A6B"/>
    <w:rsid w:val="00193D8A"/>
    <w:rsid w:val="00194419"/>
    <w:rsid w:val="001946DD"/>
    <w:rsid w:val="00194B72"/>
    <w:rsid w:val="001951B0"/>
    <w:rsid w:val="001954E6"/>
    <w:rsid w:val="0019644F"/>
    <w:rsid w:val="001965AA"/>
    <w:rsid w:val="00196FA3"/>
    <w:rsid w:val="001974D3"/>
    <w:rsid w:val="001977A0"/>
    <w:rsid w:val="00197C78"/>
    <w:rsid w:val="001A151C"/>
    <w:rsid w:val="001A22CA"/>
    <w:rsid w:val="001A2355"/>
    <w:rsid w:val="001A23B1"/>
    <w:rsid w:val="001A26EF"/>
    <w:rsid w:val="001A288B"/>
    <w:rsid w:val="001A3BD5"/>
    <w:rsid w:val="001A3D0E"/>
    <w:rsid w:val="001A411B"/>
    <w:rsid w:val="001A50EE"/>
    <w:rsid w:val="001A532A"/>
    <w:rsid w:val="001A5335"/>
    <w:rsid w:val="001A54AE"/>
    <w:rsid w:val="001A57DE"/>
    <w:rsid w:val="001A72C1"/>
    <w:rsid w:val="001A7354"/>
    <w:rsid w:val="001A75E8"/>
    <w:rsid w:val="001B15A0"/>
    <w:rsid w:val="001B39E1"/>
    <w:rsid w:val="001B3A44"/>
    <w:rsid w:val="001B495C"/>
    <w:rsid w:val="001B4C5F"/>
    <w:rsid w:val="001B51DA"/>
    <w:rsid w:val="001B5B18"/>
    <w:rsid w:val="001B6070"/>
    <w:rsid w:val="001B729C"/>
    <w:rsid w:val="001B751A"/>
    <w:rsid w:val="001B788D"/>
    <w:rsid w:val="001B7B38"/>
    <w:rsid w:val="001C023E"/>
    <w:rsid w:val="001C1205"/>
    <w:rsid w:val="001C1CCA"/>
    <w:rsid w:val="001C29E2"/>
    <w:rsid w:val="001C2A15"/>
    <w:rsid w:val="001C2F86"/>
    <w:rsid w:val="001C3DB0"/>
    <w:rsid w:val="001C5DDE"/>
    <w:rsid w:val="001C75FA"/>
    <w:rsid w:val="001C7B87"/>
    <w:rsid w:val="001C7FA2"/>
    <w:rsid w:val="001D18F2"/>
    <w:rsid w:val="001D1CAF"/>
    <w:rsid w:val="001D3D20"/>
    <w:rsid w:val="001D4B47"/>
    <w:rsid w:val="001D7191"/>
    <w:rsid w:val="001E0085"/>
    <w:rsid w:val="001E1604"/>
    <w:rsid w:val="001E186D"/>
    <w:rsid w:val="001E2276"/>
    <w:rsid w:val="001E3286"/>
    <w:rsid w:val="001E329D"/>
    <w:rsid w:val="001E4AC1"/>
    <w:rsid w:val="001F0E62"/>
    <w:rsid w:val="001F1329"/>
    <w:rsid w:val="001F1EB0"/>
    <w:rsid w:val="001F1ED1"/>
    <w:rsid w:val="001F2433"/>
    <w:rsid w:val="001F2790"/>
    <w:rsid w:val="001F30D2"/>
    <w:rsid w:val="001F5842"/>
    <w:rsid w:val="001F60C0"/>
    <w:rsid w:val="001F670F"/>
    <w:rsid w:val="001F6ACC"/>
    <w:rsid w:val="001F726D"/>
    <w:rsid w:val="001F741A"/>
    <w:rsid w:val="001F7BBF"/>
    <w:rsid w:val="001F7E1D"/>
    <w:rsid w:val="002006BB"/>
    <w:rsid w:val="00201566"/>
    <w:rsid w:val="0020169C"/>
    <w:rsid w:val="002018D3"/>
    <w:rsid w:val="00201D54"/>
    <w:rsid w:val="00202218"/>
    <w:rsid w:val="00202C2B"/>
    <w:rsid w:val="002038B5"/>
    <w:rsid w:val="00205348"/>
    <w:rsid w:val="00206798"/>
    <w:rsid w:val="002079C1"/>
    <w:rsid w:val="00207E4C"/>
    <w:rsid w:val="00213C09"/>
    <w:rsid w:val="0021408A"/>
    <w:rsid w:val="00214626"/>
    <w:rsid w:val="0021474F"/>
    <w:rsid w:val="002160D6"/>
    <w:rsid w:val="00216D7B"/>
    <w:rsid w:val="002171DD"/>
    <w:rsid w:val="00217AF8"/>
    <w:rsid w:val="0022023E"/>
    <w:rsid w:val="00221290"/>
    <w:rsid w:val="00221AB6"/>
    <w:rsid w:val="00221FCF"/>
    <w:rsid w:val="00223AD4"/>
    <w:rsid w:val="00225987"/>
    <w:rsid w:val="00226333"/>
    <w:rsid w:val="00226789"/>
    <w:rsid w:val="00227817"/>
    <w:rsid w:val="00231BB1"/>
    <w:rsid w:val="0023282E"/>
    <w:rsid w:val="00232E5D"/>
    <w:rsid w:val="0023305A"/>
    <w:rsid w:val="00233A01"/>
    <w:rsid w:val="00233D60"/>
    <w:rsid w:val="0023592A"/>
    <w:rsid w:val="00236B19"/>
    <w:rsid w:val="002375FB"/>
    <w:rsid w:val="002379E9"/>
    <w:rsid w:val="0024105D"/>
    <w:rsid w:val="00241771"/>
    <w:rsid w:val="0024245A"/>
    <w:rsid w:val="00242991"/>
    <w:rsid w:val="002430F8"/>
    <w:rsid w:val="002442B4"/>
    <w:rsid w:val="0024457E"/>
    <w:rsid w:val="00244AFD"/>
    <w:rsid w:val="00245B43"/>
    <w:rsid w:val="002478D1"/>
    <w:rsid w:val="002505DD"/>
    <w:rsid w:val="002505FB"/>
    <w:rsid w:val="00250D9F"/>
    <w:rsid w:val="002512B4"/>
    <w:rsid w:val="0025134F"/>
    <w:rsid w:val="002513B6"/>
    <w:rsid w:val="002517D2"/>
    <w:rsid w:val="00253432"/>
    <w:rsid w:val="002536C9"/>
    <w:rsid w:val="00253FA1"/>
    <w:rsid w:val="00254953"/>
    <w:rsid w:val="00254D33"/>
    <w:rsid w:val="00254F31"/>
    <w:rsid w:val="00255154"/>
    <w:rsid w:val="00255256"/>
    <w:rsid w:val="00255A70"/>
    <w:rsid w:val="00256032"/>
    <w:rsid w:val="00257369"/>
    <w:rsid w:val="0025768E"/>
    <w:rsid w:val="00257821"/>
    <w:rsid w:val="0026071A"/>
    <w:rsid w:val="00260DD8"/>
    <w:rsid w:val="002617F3"/>
    <w:rsid w:val="00262751"/>
    <w:rsid w:val="00262BFC"/>
    <w:rsid w:val="002637DB"/>
    <w:rsid w:val="00263913"/>
    <w:rsid w:val="0026434C"/>
    <w:rsid w:val="002644AB"/>
    <w:rsid w:val="00264FB5"/>
    <w:rsid w:val="00265116"/>
    <w:rsid w:val="00265325"/>
    <w:rsid w:val="002658F2"/>
    <w:rsid w:val="00265B80"/>
    <w:rsid w:val="00266950"/>
    <w:rsid w:val="002701CB"/>
    <w:rsid w:val="002701D7"/>
    <w:rsid w:val="00270D54"/>
    <w:rsid w:val="002710ED"/>
    <w:rsid w:val="002717AD"/>
    <w:rsid w:val="00271E71"/>
    <w:rsid w:val="00272AE4"/>
    <w:rsid w:val="0027315E"/>
    <w:rsid w:val="0027378F"/>
    <w:rsid w:val="002738D4"/>
    <w:rsid w:val="00273A3E"/>
    <w:rsid w:val="0027482B"/>
    <w:rsid w:val="00276A2B"/>
    <w:rsid w:val="00276BCD"/>
    <w:rsid w:val="00277A54"/>
    <w:rsid w:val="002803D5"/>
    <w:rsid w:val="00280638"/>
    <w:rsid w:val="00280B4F"/>
    <w:rsid w:val="00281901"/>
    <w:rsid w:val="00281F3D"/>
    <w:rsid w:val="002830B5"/>
    <w:rsid w:val="0028356A"/>
    <w:rsid w:val="00283DEA"/>
    <w:rsid w:val="00283EBB"/>
    <w:rsid w:val="00284A60"/>
    <w:rsid w:val="002850BA"/>
    <w:rsid w:val="00285ACE"/>
    <w:rsid w:val="002861D7"/>
    <w:rsid w:val="002869C9"/>
    <w:rsid w:val="00286CC2"/>
    <w:rsid w:val="00290234"/>
    <w:rsid w:val="00290A39"/>
    <w:rsid w:val="00290AA8"/>
    <w:rsid w:val="00291A97"/>
    <w:rsid w:val="00291B01"/>
    <w:rsid w:val="002920E2"/>
    <w:rsid w:val="00292DB5"/>
    <w:rsid w:val="00294675"/>
    <w:rsid w:val="00295A3F"/>
    <w:rsid w:val="0029624C"/>
    <w:rsid w:val="002964B3"/>
    <w:rsid w:val="002977E5"/>
    <w:rsid w:val="002977F4"/>
    <w:rsid w:val="002A0076"/>
    <w:rsid w:val="002A146F"/>
    <w:rsid w:val="002A1B15"/>
    <w:rsid w:val="002A28A3"/>
    <w:rsid w:val="002A2F4B"/>
    <w:rsid w:val="002A324C"/>
    <w:rsid w:val="002A39C4"/>
    <w:rsid w:val="002A3ADA"/>
    <w:rsid w:val="002A5265"/>
    <w:rsid w:val="002A6D43"/>
    <w:rsid w:val="002A75CB"/>
    <w:rsid w:val="002B1CF6"/>
    <w:rsid w:val="002B2373"/>
    <w:rsid w:val="002B26E5"/>
    <w:rsid w:val="002B2F93"/>
    <w:rsid w:val="002B4005"/>
    <w:rsid w:val="002B47A2"/>
    <w:rsid w:val="002B4C1D"/>
    <w:rsid w:val="002B7560"/>
    <w:rsid w:val="002B766D"/>
    <w:rsid w:val="002B79A9"/>
    <w:rsid w:val="002C032B"/>
    <w:rsid w:val="002C09DD"/>
    <w:rsid w:val="002C1B65"/>
    <w:rsid w:val="002C2485"/>
    <w:rsid w:val="002C2C72"/>
    <w:rsid w:val="002C2EBB"/>
    <w:rsid w:val="002C3BEE"/>
    <w:rsid w:val="002C4953"/>
    <w:rsid w:val="002C4D2A"/>
    <w:rsid w:val="002C5CB2"/>
    <w:rsid w:val="002C640D"/>
    <w:rsid w:val="002C6471"/>
    <w:rsid w:val="002C6628"/>
    <w:rsid w:val="002C67C4"/>
    <w:rsid w:val="002C6F2C"/>
    <w:rsid w:val="002C7B3C"/>
    <w:rsid w:val="002D01DF"/>
    <w:rsid w:val="002D0AE2"/>
    <w:rsid w:val="002D0F5F"/>
    <w:rsid w:val="002D0FC8"/>
    <w:rsid w:val="002D23EA"/>
    <w:rsid w:val="002D2AE4"/>
    <w:rsid w:val="002D383B"/>
    <w:rsid w:val="002D4809"/>
    <w:rsid w:val="002D57F1"/>
    <w:rsid w:val="002D6527"/>
    <w:rsid w:val="002D652C"/>
    <w:rsid w:val="002D7FA6"/>
    <w:rsid w:val="002E2566"/>
    <w:rsid w:val="002E38C3"/>
    <w:rsid w:val="002E402E"/>
    <w:rsid w:val="002E40F8"/>
    <w:rsid w:val="002E4B22"/>
    <w:rsid w:val="002E518B"/>
    <w:rsid w:val="002E5E6D"/>
    <w:rsid w:val="002E5EC2"/>
    <w:rsid w:val="002E6895"/>
    <w:rsid w:val="002F082E"/>
    <w:rsid w:val="002F1A2B"/>
    <w:rsid w:val="002F3C43"/>
    <w:rsid w:val="002F4369"/>
    <w:rsid w:val="002F4D00"/>
    <w:rsid w:val="002F577C"/>
    <w:rsid w:val="002F65E7"/>
    <w:rsid w:val="002F66B4"/>
    <w:rsid w:val="002F766E"/>
    <w:rsid w:val="00300234"/>
    <w:rsid w:val="00300484"/>
    <w:rsid w:val="00301ECA"/>
    <w:rsid w:val="00302958"/>
    <w:rsid w:val="00303365"/>
    <w:rsid w:val="003034C1"/>
    <w:rsid w:val="003038EE"/>
    <w:rsid w:val="00303C6A"/>
    <w:rsid w:val="00303FCC"/>
    <w:rsid w:val="003050D9"/>
    <w:rsid w:val="00306841"/>
    <w:rsid w:val="00306914"/>
    <w:rsid w:val="00306D5C"/>
    <w:rsid w:val="00306F17"/>
    <w:rsid w:val="003075A7"/>
    <w:rsid w:val="003076C4"/>
    <w:rsid w:val="00307A66"/>
    <w:rsid w:val="00310C3D"/>
    <w:rsid w:val="00311A2B"/>
    <w:rsid w:val="00311A9A"/>
    <w:rsid w:val="00313A5B"/>
    <w:rsid w:val="00313D61"/>
    <w:rsid w:val="003141D2"/>
    <w:rsid w:val="003142D0"/>
    <w:rsid w:val="003147D7"/>
    <w:rsid w:val="003148EA"/>
    <w:rsid w:val="00315171"/>
    <w:rsid w:val="0031546C"/>
    <w:rsid w:val="0031637B"/>
    <w:rsid w:val="00316A3A"/>
    <w:rsid w:val="003179D2"/>
    <w:rsid w:val="00317C82"/>
    <w:rsid w:val="003202E1"/>
    <w:rsid w:val="00320A3F"/>
    <w:rsid w:val="00322531"/>
    <w:rsid w:val="00322CAB"/>
    <w:rsid w:val="00323EAF"/>
    <w:rsid w:val="003245B7"/>
    <w:rsid w:val="003251F8"/>
    <w:rsid w:val="00325571"/>
    <w:rsid w:val="0032689D"/>
    <w:rsid w:val="00326CBE"/>
    <w:rsid w:val="00326D56"/>
    <w:rsid w:val="00327B47"/>
    <w:rsid w:val="0033047B"/>
    <w:rsid w:val="00330483"/>
    <w:rsid w:val="00330B50"/>
    <w:rsid w:val="00331E22"/>
    <w:rsid w:val="0033384A"/>
    <w:rsid w:val="003350D6"/>
    <w:rsid w:val="00335824"/>
    <w:rsid w:val="00335AD9"/>
    <w:rsid w:val="00335C29"/>
    <w:rsid w:val="00336E0A"/>
    <w:rsid w:val="00337828"/>
    <w:rsid w:val="00337DEF"/>
    <w:rsid w:val="00337FF5"/>
    <w:rsid w:val="003401FA"/>
    <w:rsid w:val="00340955"/>
    <w:rsid w:val="00340FCA"/>
    <w:rsid w:val="00343397"/>
    <w:rsid w:val="003439D7"/>
    <w:rsid w:val="00343E08"/>
    <w:rsid w:val="003450F3"/>
    <w:rsid w:val="0034513E"/>
    <w:rsid w:val="00345A23"/>
    <w:rsid w:val="0034667F"/>
    <w:rsid w:val="00346F73"/>
    <w:rsid w:val="0034701D"/>
    <w:rsid w:val="00347F64"/>
    <w:rsid w:val="003525FC"/>
    <w:rsid w:val="0035288D"/>
    <w:rsid w:val="003537F1"/>
    <w:rsid w:val="00353F11"/>
    <w:rsid w:val="003544DB"/>
    <w:rsid w:val="00354AAA"/>
    <w:rsid w:val="00355A2E"/>
    <w:rsid w:val="00355E97"/>
    <w:rsid w:val="00356C46"/>
    <w:rsid w:val="00356EBA"/>
    <w:rsid w:val="003579BA"/>
    <w:rsid w:val="00360EBA"/>
    <w:rsid w:val="00361294"/>
    <w:rsid w:val="00361417"/>
    <w:rsid w:val="00361D47"/>
    <w:rsid w:val="00361D7A"/>
    <w:rsid w:val="0036244B"/>
    <w:rsid w:val="003624E0"/>
    <w:rsid w:val="00362A3A"/>
    <w:rsid w:val="00362EE3"/>
    <w:rsid w:val="00363B71"/>
    <w:rsid w:val="00363E46"/>
    <w:rsid w:val="00364172"/>
    <w:rsid w:val="003651C7"/>
    <w:rsid w:val="00365501"/>
    <w:rsid w:val="0036610D"/>
    <w:rsid w:val="00367DA7"/>
    <w:rsid w:val="00370617"/>
    <w:rsid w:val="0037070A"/>
    <w:rsid w:val="00370C51"/>
    <w:rsid w:val="00370FD8"/>
    <w:rsid w:val="003715ED"/>
    <w:rsid w:val="00371EF4"/>
    <w:rsid w:val="003733D8"/>
    <w:rsid w:val="0037376A"/>
    <w:rsid w:val="003738CA"/>
    <w:rsid w:val="00373EF8"/>
    <w:rsid w:val="00375054"/>
    <w:rsid w:val="003758E6"/>
    <w:rsid w:val="00376658"/>
    <w:rsid w:val="00377E81"/>
    <w:rsid w:val="00380362"/>
    <w:rsid w:val="00380BF0"/>
    <w:rsid w:val="00381C85"/>
    <w:rsid w:val="00382B33"/>
    <w:rsid w:val="00382DAA"/>
    <w:rsid w:val="0038317C"/>
    <w:rsid w:val="00384124"/>
    <w:rsid w:val="0038466A"/>
    <w:rsid w:val="00386DDC"/>
    <w:rsid w:val="003872E8"/>
    <w:rsid w:val="00387B14"/>
    <w:rsid w:val="0039047F"/>
    <w:rsid w:val="003916AE"/>
    <w:rsid w:val="003917D3"/>
    <w:rsid w:val="00391884"/>
    <w:rsid w:val="00391CD4"/>
    <w:rsid w:val="003920BD"/>
    <w:rsid w:val="003922A0"/>
    <w:rsid w:val="00392414"/>
    <w:rsid w:val="003927F1"/>
    <w:rsid w:val="003928A9"/>
    <w:rsid w:val="00392984"/>
    <w:rsid w:val="00392CA8"/>
    <w:rsid w:val="00393637"/>
    <w:rsid w:val="00393888"/>
    <w:rsid w:val="003945FC"/>
    <w:rsid w:val="0039465D"/>
    <w:rsid w:val="0039466A"/>
    <w:rsid w:val="00394BD9"/>
    <w:rsid w:val="00394E90"/>
    <w:rsid w:val="003954BB"/>
    <w:rsid w:val="003958D0"/>
    <w:rsid w:val="00395E65"/>
    <w:rsid w:val="00395E74"/>
    <w:rsid w:val="00395F45"/>
    <w:rsid w:val="00396765"/>
    <w:rsid w:val="0039683B"/>
    <w:rsid w:val="0039782F"/>
    <w:rsid w:val="00397979"/>
    <w:rsid w:val="003A35FA"/>
    <w:rsid w:val="003A3D1C"/>
    <w:rsid w:val="003A47A7"/>
    <w:rsid w:val="003A51D8"/>
    <w:rsid w:val="003A57D0"/>
    <w:rsid w:val="003A67D5"/>
    <w:rsid w:val="003A70FD"/>
    <w:rsid w:val="003A717B"/>
    <w:rsid w:val="003B0114"/>
    <w:rsid w:val="003B0319"/>
    <w:rsid w:val="003B0321"/>
    <w:rsid w:val="003B201D"/>
    <w:rsid w:val="003B2A8E"/>
    <w:rsid w:val="003B4855"/>
    <w:rsid w:val="003B493B"/>
    <w:rsid w:val="003B52BC"/>
    <w:rsid w:val="003B55C6"/>
    <w:rsid w:val="003B6651"/>
    <w:rsid w:val="003B69B9"/>
    <w:rsid w:val="003B76C5"/>
    <w:rsid w:val="003C05AB"/>
    <w:rsid w:val="003C24B2"/>
    <w:rsid w:val="003C36B8"/>
    <w:rsid w:val="003C3DED"/>
    <w:rsid w:val="003C4A2B"/>
    <w:rsid w:val="003C53C6"/>
    <w:rsid w:val="003C58A5"/>
    <w:rsid w:val="003C720F"/>
    <w:rsid w:val="003D0032"/>
    <w:rsid w:val="003D113F"/>
    <w:rsid w:val="003D12D0"/>
    <w:rsid w:val="003D1797"/>
    <w:rsid w:val="003D20F4"/>
    <w:rsid w:val="003D2188"/>
    <w:rsid w:val="003D2367"/>
    <w:rsid w:val="003D2DB1"/>
    <w:rsid w:val="003D37A9"/>
    <w:rsid w:val="003D380D"/>
    <w:rsid w:val="003D3D91"/>
    <w:rsid w:val="003D4004"/>
    <w:rsid w:val="003D4370"/>
    <w:rsid w:val="003D5694"/>
    <w:rsid w:val="003D5AE1"/>
    <w:rsid w:val="003D6714"/>
    <w:rsid w:val="003D6E71"/>
    <w:rsid w:val="003D755E"/>
    <w:rsid w:val="003E1538"/>
    <w:rsid w:val="003E1A85"/>
    <w:rsid w:val="003E1C53"/>
    <w:rsid w:val="003E2882"/>
    <w:rsid w:val="003E2A70"/>
    <w:rsid w:val="003E2D09"/>
    <w:rsid w:val="003E3709"/>
    <w:rsid w:val="003E5058"/>
    <w:rsid w:val="003E5AD0"/>
    <w:rsid w:val="003E656F"/>
    <w:rsid w:val="003E6DEC"/>
    <w:rsid w:val="003E6E0F"/>
    <w:rsid w:val="003E6E4F"/>
    <w:rsid w:val="003E7B18"/>
    <w:rsid w:val="003F17F8"/>
    <w:rsid w:val="003F24E4"/>
    <w:rsid w:val="003F3048"/>
    <w:rsid w:val="003F425E"/>
    <w:rsid w:val="003F44DF"/>
    <w:rsid w:val="003F45C8"/>
    <w:rsid w:val="003F48F1"/>
    <w:rsid w:val="003F493C"/>
    <w:rsid w:val="003F4954"/>
    <w:rsid w:val="003F4C1D"/>
    <w:rsid w:val="003F52D8"/>
    <w:rsid w:val="003F5731"/>
    <w:rsid w:val="003F5DD5"/>
    <w:rsid w:val="003F6DA7"/>
    <w:rsid w:val="003F779A"/>
    <w:rsid w:val="003F7FBC"/>
    <w:rsid w:val="0040026D"/>
    <w:rsid w:val="00400656"/>
    <w:rsid w:val="00400C40"/>
    <w:rsid w:val="00400CD8"/>
    <w:rsid w:val="004010DD"/>
    <w:rsid w:val="00401B5F"/>
    <w:rsid w:val="00401D24"/>
    <w:rsid w:val="004025ED"/>
    <w:rsid w:val="00402847"/>
    <w:rsid w:val="00402B6F"/>
    <w:rsid w:val="00402D55"/>
    <w:rsid w:val="00403D9E"/>
    <w:rsid w:val="0040413D"/>
    <w:rsid w:val="00404540"/>
    <w:rsid w:val="00404544"/>
    <w:rsid w:val="004063EC"/>
    <w:rsid w:val="00407951"/>
    <w:rsid w:val="00407980"/>
    <w:rsid w:val="00411303"/>
    <w:rsid w:val="004116A0"/>
    <w:rsid w:val="0041170D"/>
    <w:rsid w:val="00411DE5"/>
    <w:rsid w:val="00412D59"/>
    <w:rsid w:val="00412FBD"/>
    <w:rsid w:val="004131B5"/>
    <w:rsid w:val="0041411D"/>
    <w:rsid w:val="00414209"/>
    <w:rsid w:val="004144A9"/>
    <w:rsid w:val="00415739"/>
    <w:rsid w:val="00415BBC"/>
    <w:rsid w:val="00416ADC"/>
    <w:rsid w:val="00416EC0"/>
    <w:rsid w:val="0041723C"/>
    <w:rsid w:val="00417625"/>
    <w:rsid w:val="004176E3"/>
    <w:rsid w:val="004178F8"/>
    <w:rsid w:val="00420239"/>
    <w:rsid w:val="00420509"/>
    <w:rsid w:val="004205FD"/>
    <w:rsid w:val="004208E8"/>
    <w:rsid w:val="00420A7B"/>
    <w:rsid w:val="00421371"/>
    <w:rsid w:val="004238D4"/>
    <w:rsid w:val="004240E7"/>
    <w:rsid w:val="00424898"/>
    <w:rsid w:val="00424BDB"/>
    <w:rsid w:val="00426363"/>
    <w:rsid w:val="00426985"/>
    <w:rsid w:val="00426CD3"/>
    <w:rsid w:val="0042783A"/>
    <w:rsid w:val="00427B31"/>
    <w:rsid w:val="004308F7"/>
    <w:rsid w:val="004315D6"/>
    <w:rsid w:val="00431A27"/>
    <w:rsid w:val="00432530"/>
    <w:rsid w:val="00432968"/>
    <w:rsid w:val="00433057"/>
    <w:rsid w:val="0043315B"/>
    <w:rsid w:val="00433677"/>
    <w:rsid w:val="004336DD"/>
    <w:rsid w:val="00433BC9"/>
    <w:rsid w:val="00434E62"/>
    <w:rsid w:val="00435E5E"/>
    <w:rsid w:val="004361DE"/>
    <w:rsid w:val="004365AE"/>
    <w:rsid w:val="004369B4"/>
    <w:rsid w:val="00436D66"/>
    <w:rsid w:val="00437108"/>
    <w:rsid w:val="0043756B"/>
    <w:rsid w:val="00437764"/>
    <w:rsid w:val="004416CA"/>
    <w:rsid w:val="004417AA"/>
    <w:rsid w:val="00441E7F"/>
    <w:rsid w:val="00443881"/>
    <w:rsid w:val="004439C8"/>
    <w:rsid w:val="00445B10"/>
    <w:rsid w:val="004462E3"/>
    <w:rsid w:val="0045032A"/>
    <w:rsid w:val="00450729"/>
    <w:rsid w:val="00450AEF"/>
    <w:rsid w:val="00450B90"/>
    <w:rsid w:val="0045286F"/>
    <w:rsid w:val="00452DEB"/>
    <w:rsid w:val="0045322B"/>
    <w:rsid w:val="00453534"/>
    <w:rsid w:val="00453601"/>
    <w:rsid w:val="004539C8"/>
    <w:rsid w:val="00453EEA"/>
    <w:rsid w:val="0045431C"/>
    <w:rsid w:val="00454BD4"/>
    <w:rsid w:val="00455347"/>
    <w:rsid w:val="00455892"/>
    <w:rsid w:val="00455C22"/>
    <w:rsid w:val="004561DC"/>
    <w:rsid w:val="0045626E"/>
    <w:rsid w:val="0045684C"/>
    <w:rsid w:val="004578EC"/>
    <w:rsid w:val="004601BF"/>
    <w:rsid w:val="00460269"/>
    <w:rsid w:val="004610A9"/>
    <w:rsid w:val="00461409"/>
    <w:rsid w:val="004620FD"/>
    <w:rsid w:val="00462EB0"/>
    <w:rsid w:val="00463310"/>
    <w:rsid w:val="00463429"/>
    <w:rsid w:val="00464178"/>
    <w:rsid w:val="004643E5"/>
    <w:rsid w:val="00464670"/>
    <w:rsid w:val="00465E9E"/>
    <w:rsid w:val="0046620A"/>
    <w:rsid w:val="00466733"/>
    <w:rsid w:val="00466988"/>
    <w:rsid w:val="00467B7D"/>
    <w:rsid w:val="004709FA"/>
    <w:rsid w:val="0047165B"/>
    <w:rsid w:val="00472333"/>
    <w:rsid w:val="00472555"/>
    <w:rsid w:val="00472773"/>
    <w:rsid w:val="00472B1D"/>
    <w:rsid w:val="00472E04"/>
    <w:rsid w:val="00472F5D"/>
    <w:rsid w:val="004747C9"/>
    <w:rsid w:val="00476615"/>
    <w:rsid w:val="004770AE"/>
    <w:rsid w:val="004772C6"/>
    <w:rsid w:val="004777D0"/>
    <w:rsid w:val="00477BDE"/>
    <w:rsid w:val="004805B5"/>
    <w:rsid w:val="0048081B"/>
    <w:rsid w:val="0048087A"/>
    <w:rsid w:val="004813B3"/>
    <w:rsid w:val="00481F6C"/>
    <w:rsid w:val="004821C0"/>
    <w:rsid w:val="00482A07"/>
    <w:rsid w:val="00482AAB"/>
    <w:rsid w:val="00482D89"/>
    <w:rsid w:val="00483027"/>
    <w:rsid w:val="004832A3"/>
    <w:rsid w:val="004832F1"/>
    <w:rsid w:val="00483549"/>
    <w:rsid w:val="00483D8D"/>
    <w:rsid w:val="00484306"/>
    <w:rsid w:val="004860F4"/>
    <w:rsid w:val="004863DA"/>
    <w:rsid w:val="00486A32"/>
    <w:rsid w:val="00487D6C"/>
    <w:rsid w:val="00487E59"/>
    <w:rsid w:val="00491DFB"/>
    <w:rsid w:val="0049309F"/>
    <w:rsid w:val="004933EF"/>
    <w:rsid w:val="00493C94"/>
    <w:rsid w:val="00494799"/>
    <w:rsid w:val="00495100"/>
    <w:rsid w:val="0049514E"/>
    <w:rsid w:val="004967D2"/>
    <w:rsid w:val="004A0A31"/>
    <w:rsid w:val="004A0CBE"/>
    <w:rsid w:val="004A1A4F"/>
    <w:rsid w:val="004A1AAE"/>
    <w:rsid w:val="004A2A38"/>
    <w:rsid w:val="004A30D2"/>
    <w:rsid w:val="004A3BF5"/>
    <w:rsid w:val="004A3E73"/>
    <w:rsid w:val="004A4016"/>
    <w:rsid w:val="004A407C"/>
    <w:rsid w:val="004A4316"/>
    <w:rsid w:val="004A7862"/>
    <w:rsid w:val="004B06F9"/>
    <w:rsid w:val="004B10BB"/>
    <w:rsid w:val="004B1A8D"/>
    <w:rsid w:val="004B29F8"/>
    <w:rsid w:val="004B2A1A"/>
    <w:rsid w:val="004B2E6B"/>
    <w:rsid w:val="004B3173"/>
    <w:rsid w:val="004B409E"/>
    <w:rsid w:val="004B40AA"/>
    <w:rsid w:val="004B4240"/>
    <w:rsid w:val="004B43DE"/>
    <w:rsid w:val="004B4CA1"/>
    <w:rsid w:val="004B70AE"/>
    <w:rsid w:val="004B7378"/>
    <w:rsid w:val="004C0041"/>
    <w:rsid w:val="004C0350"/>
    <w:rsid w:val="004C03C6"/>
    <w:rsid w:val="004C16AD"/>
    <w:rsid w:val="004C273E"/>
    <w:rsid w:val="004C28C3"/>
    <w:rsid w:val="004C2997"/>
    <w:rsid w:val="004C3AC5"/>
    <w:rsid w:val="004C3EDB"/>
    <w:rsid w:val="004C428A"/>
    <w:rsid w:val="004C44DC"/>
    <w:rsid w:val="004C4B54"/>
    <w:rsid w:val="004C4D2E"/>
    <w:rsid w:val="004C5072"/>
    <w:rsid w:val="004C5820"/>
    <w:rsid w:val="004C6901"/>
    <w:rsid w:val="004D029C"/>
    <w:rsid w:val="004D07A5"/>
    <w:rsid w:val="004D1CC2"/>
    <w:rsid w:val="004D34AA"/>
    <w:rsid w:val="004D46FA"/>
    <w:rsid w:val="004D69A2"/>
    <w:rsid w:val="004D71AB"/>
    <w:rsid w:val="004D755E"/>
    <w:rsid w:val="004D7B65"/>
    <w:rsid w:val="004D7CF7"/>
    <w:rsid w:val="004E0246"/>
    <w:rsid w:val="004E0D11"/>
    <w:rsid w:val="004E10D6"/>
    <w:rsid w:val="004E23D6"/>
    <w:rsid w:val="004E26E3"/>
    <w:rsid w:val="004E41A2"/>
    <w:rsid w:val="004E4538"/>
    <w:rsid w:val="004E4696"/>
    <w:rsid w:val="004E4C98"/>
    <w:rsid w:val="004E541E"/>
    <w:rsid w:val="004E571A"/>
    <w:rsid w:val="004E5F1A"/>
    <w:rsid w:val="004F06E3"/>
    <w:rsid w:val="004F22E9"/>
    <w:rsid w:val="004F2FC2"/>
    <w:rsid w:val="004F421F"/>
    <w:rsid w:val="004F4C58"/>
    <w:rsid w:val="004F4CAD"/>
    <w:rsid w:val="004F5D4C"/>
    <w:rsid w:val="004F64FE"/>
    <w:rsid w:val="004F6951"/>
    <w:rsid w:val="004F6EC7"/>
    <w:rsid w:val="004F7675"/>
    <w:rsid w:val="004F7817"/>
    <w:rsid w:val="00500C39"/>
    <w:rsid w:val="0050192C"/>
    <w:rsid w:val="005020EC"/>
    <w:rsid w:val="005027AD"/>
    <w:rsid w:val="0050286B"/>
    <w:rsid w:val="00502AA2"/>
    <w:rsid w:val="00502AEC"/>
    <w:rsid w:val="00502C05"/>
    <w:rsid w:val="00502E96"/>
    <w:rsid w:val="005034CF"/>
    <w:rsid w:val="00503CB5"/>
    <w:rsid w:val="005041B7"/>
    <w:rsid w:val="005047EE"/>
    <w:rsid w:val="005048D8"/>
    <w:rsid w:val="00504DB3"/>
    <w:rsid w:val="00504DD5"/>
    <w:rsid w:val="0050544A"/>
    <w:rsid w:val="00505B82"/>
    <w:rsid w:val="0050619C"/>
    <w:rsid w:val="0050684A"/>
    <w:rsid w:val="00507141"/>
    <w:rsid w:val="00507171"/>
    <w:rsid w:val="00507479"/>
    <w:rsid w:val="0051011E"/>
    <w:rsid w:val="00511498"/>
    <w:rsid w:val="00511CE3"/>
    <w:rsid w:val="0051249C"/>
    <w:rsid w:val="005128C4"/>
    <w:rsid w:val="00512E4D"/>
    <w:rsid w:val="005130D2"/>
    <w:rsid w:val="005136B8"/>
    <w:rsid w:val="00513D62"/>
    <w:rsid w:val="00517997"/>
    <w:rsid w:val="00517AB8"/>
    <w:rsid w:val="00517F17"/>
    <w:rsid w:val="005208FE"/>
    <w:rsid w:val="00521763"/>
    <w:rsid w:val="005223E7"/>
    <w:rsid w:val="005225E2"/>
    <w:rsid w:val="0052270B"/>
    <w:rsid w:val="00522CB4"/>
    <w:rsid w:val="0052307F"/>
    <w:rsid w:val="005232A1"/>
    <w:rsid w:val="00523737"/>
    <w:rsid w:val="00523C94"/>
    <w:rsid w:val="0052415F"/>
    <w:rsid w:val="005267FE"/>
    <w:rsid w:val="00530FA4"/>
    <w:rsid w:val="00532BCF"/>
    <w:rsid w:val="00533070"/>
    <w:rsid w:val="00533ABB"/>
    <w:rsid w:val="00533D56"/>
    <w:rsid w:val="00534931"/>
    <w:rsid w:val="00534967"/>
    <w:rsid w:val="005349E0"/>
    <w:rsid w:val="00534B5E"/>
    <w:rsid w:val="005365D2"/>
    <w:rsid w:val="005368F0"/>
    <w:rsid w:val="00536B7E"/>
    <w:rsid w:val="00536DD2"/>
    <w:rsid w:val="0053778F"/>
    <w:rsid w:val="005402CD"/>
    <w:rsid w:val="00540A28"/>
    <w:rsid w:val="00540EBB"/>
    <w:rsid w:val="00541094"/>
    <w:rsid w:val="005414CE"/>
    <w:rsid w:val="005414EE"/>
    <w:rsid w:val="005442AE"/>
    <w:rsid w:val="00545206"/>
    <w:rsid w:val="0054527D"/>
    <w:rsid w:val="0054597E"/>
    <w:rsid w:val="00545A67"/>
    <w:rsid w:val="00545C26"/>
    <w:rsid w:val="0054798C"/>
    <w:rsid w:val="0055042E"/>
    <w:rsid w:val="00550FD7"/>
    <w:rsid w:val="0055132A"/>
    <w:rsid w:val="0055174A"/>
    <w:rsid w:val="00551F7E"/>
    <w:rsid w:val="005526A8"/>
    <w:rsid w:val="00554028"/>
    <w:rsid w:val="005542EF"/>
    <w:rsid w:val="00554482"/>
    <w:rsid w:val="005553DC"/>
    <w:rsid w:val="00555B70"/>
    <w:rsid w:val="00555C4C"/>
    <w:rsid w:val="00556A58"/>
    <w:rsid w:val="00557E04"/>
    <w:rsid w:val="005605AA"/>
    <w:rsid w:val="005621C8"/>
    <w:rsid w:val="00562645"/>
    <w:rsid w:val="00563F12"/>
    <w:rsid w:val="005657A6"/>
    <w:rsid w:val="00566091"/>
    <w:rsid w:val="00566896"/>
    <w:rsid w:val="00566A23"/>
    <w:rsid w:val="005670E4"/>
    <w:rsid w:val="0056726E"/>
    <w:rsid w:val="00567626"/>
    <w:rsid w:val="00567FAA"/>
    <w:rsid w:val="00570148"/>
    <w:rsid w:val="005706A3"/>
    <w:rsid w:val="005709DD"/>
    <w:rsid w:val="005712B0"/>
    <w:rsid w:val="005719B1"/>
    <w:rsid w:val="00571D07"/>
    <w:rsid w:val="00571D8C"/>
    <w:rsid w:val="00572153"/>
    <w:rsid w:val="0057227B"/>
    <w:rsid w:val="00572A13"/>
    <w:rsid w:val="0057319A"/>
    <w:rsid w:val="00573A02"/>
    <w:rsid w:val="00573B62"/>
    <w:rsid w:val="005742DB"/>
    <w:rsid w:val="00574B81"/>
    <w:rsid w:val="00574B88"/>
    <w:rsid w:val="00576C2E"/>
    <w:rsid w:val="0057730E"/>
    <w:rsid w:val="00577F7B"/>
    <w:rsid w:val="00580701"/>
    <w:rsid w:val="00580BDB"/>
    <w:rsid w:val="00581E64"/>
    <w:rsid w:val="005824FC"/>
    <w:rsid w:val="00582B69"/>
    <w:rsid w:val="005838AC"/>
    <w:rsid w:val="00583E77"/>
    <w:rsid w:val="00583EA8"/>
    <w:rsid w:val="005845E5"/>
    <w:rsid w:val="00584EA9"/>
    <w:rsid w:val="005855A8"/>
    <w:rsid w:val="00585941"/>
    <w:rsid w:val="00586AA8"/>
    <w:rsid w:val="00587B97"/>
    <w:rsid w:val="00590507"/>
    <w:rsid w:val="005913BA"/>
    <w:rsid w:val="00591A3D"/>
    <w:rsid w:val="00591EC6"/>
    <w:rsid w:val="00592671"/>
    <w:rsid w:val="00592EF4"/>
    <w:rsid w:val="0059371F"/>
    <w:rsid w:val="00594DC7"/>
    <w:rsid w:val="00595791"/>
    <w:rsid w:val="00596563"/>
    <w:rsid w:val="0059664E"/>
    <w:rsid w:val="00596869"/>
    <w:rsid w:val="00597AC8"/>
    <w:rsid w:val="005A057B"/>
    <w:rsid w:val="005A0E2B"/>
    <w:rsid w:val="005A1357"/>
    <w:rsid w:val="005A14F4"/>
    <w:rsid w:val="005A1AAE"/>
    <w:rsid w:val="005A1DBE"/>
    <w:rsid w:val="005A22FB"/>
    <w:rsid w:val="005A2C24"/>
    <w:rsid w:val="005A2F0F"/>
    <w:rsid w:val="005A3D3F"/>
    <w:rsid w:val="005A3FB7"/>
    <w:rsid w:val="005A4EFF"/>
    <w:rsid w:val="005A53BE"/>
    <w:rsid w:val="005A61E2"/>
    <w:rsid w:val="005A73CB"/>
    <w:rsid w:val="005B0A36"/>
    <w:rsid w:val="005B0A45"/>
    <w:rsid w:val="005B10F4"/>
    <w:rsid w:val="005B1EC7"/>
    <w:rsid w:val="005B2508"/>
    <w:rsid w:val="005B2918"/>
    <w:rsid w:val="005B2D3A"/>
    <w:rsid w:val="005B2F58"/>
    <w:rsid w:val="005B3BDC"/>
    <w:rsid w:val="005B3CA4"/>
    <w:rsid w:val="005B3F2B"/>
    <w:rsid w:val="005B5F68"/>
    <w:rsid w:val="005B6607"/>
    <w:rsid w:val="005B6F67"/>
    <w:rsid w:val="005B7CFD"/>
    <w:rsid w:val="005C1ABA"/>
    <w:rsid w:val="005C2500"/>
    <w:rsid w:val="005C33FE"/>
    <w:rsid w:val="005C345E"/>
    <w:rsid w:val="005C3557"/>
    <w:rsid w:val="005C3625"/>
    <w:rsid w:val="005C3804"/>
    <w:rsid w:val="005C424E"/>
    <w:rsid w:val="005C59BB"/>
    <w:rsid w:val="005C60BE"/>
    <w:rsid w:val="005C6B8E"/>
    <w:rsid w:val="005C6F24"/>
    <w:rsid w:val="005C71A9"/>
    <w:rsid w:val="005C7328"/>
    <w:rsid w:val="005C7329"/>
    <w:rsid w:val="005C78B2"/>
    <w:rsid w:val="005C7DE3"/>
    <w:rsid w:val="005D12D4"/>
    <w:rsid w:val="005D1737"/>
    <w:rsid w:val="005D24B1"/>
    <w:rsid w:val="005D34E3"/>
    <w:rsid w:val="005D3E46"/>
    <w:rsid w:val="005D4783"/>
    <w:rsid w:val="005D52E8"/>
    <w:rsid w:val="005D58B9"/>
    <w:rsid w:val="005D5F3C"/>
    <w:rsid w:val="005D683C"/>
    <w:rsid w:val="005D69B4"/>
    <w:rsid w:val="005D6A54"/>
    <w:rsid w:val="005D6B27"/>
    <w:rsid w:val="005D74B7"/>
    <w:rsid w:val="005D78D3"/>
    <w:rsid w:val="005E0665"/>
    <w:rsid w:val="005E06D9"/>
    <w:rsid w:val="005E0DB2"/>
    <w:rsid w:val="005E196A"/>
    <w:rsid w:val="005E1BFB"/>
    <w:rsid w:val="005E25DC"/>
    <w:rsid w:val="005E2AE5"/>
    <w:rsid w:val="005E3D0E"/>
    <w:rsid w:val="005E4230"/>
    <w:rsid w:val="005E491B"/>
    <w:rsid w:val="005E49BD"/>
    <w:rsid w:val="005E511D"/>
    <w:rsid w:val="005E5C57"/>
    <w:rsid w:val="005E6792"/>
    <w:rsid w:val="005E6DF6"/>
    <w:rsid w:val="005E74DB"/>
    <w:rsid w:val="005E7A2E"/>
    <w:rsid w:val="005F0CDC"/>
    <w:rsid w:val="005F18B8"/>
    <w:rsid w:val="005F28BA"/>
    <w:rsid w:val="005F444D"/>
    <w:rsid w:val="005F48F7"/>
    <w:rsid w:val="005F4B94"/>
    <w:rsid w:val="005F5670"/>
    <w:rsid w:val="005F6280"/>
    <w:rsid w:val="005F755B"/>
    <w:rsid w:val="005F771E"/>
    <w:rsid w:val="005F7EF8"/>
    <w:rsid w:val="00600611"/>
    <w:rsid w:val="00600A2B"/>
    <w:rsid w:val="00601441"/>
    <w:rsid w:val="006023D3"/>
    <w:rsid w:val="00602AA4"/>
    <w:rsid w:val="00602C75"/>
    <w:rsid w:val="00603AE6"/>
    <w:rsid w:val="00604127"/>
    <w:rsid w:val="00605CB5"/>
    <w:rsid w:val="00605E63"/>
    <w:rsid w:val="00605F56"/>
    <w:rsid w:val="006062E9"/>
    <w:rsid w:val="006070B9"/>
    <w:rsid w:val="0060797D"/>
    <w:rsid w:val="00607BA7"/>
    <w:rsid w:val="006100D6"/>
    <w:rsid w:val="006103A4"/>
    <w:rsid w:val="006111BD"/>
    <w:rsid w:val="00611DF3"/>
    <w:rsid w:val="006123C4"/>
    <w:rsid w:val="00613BFE"/>
    <w:rsid w:val="00614CA2"/>
    <w:rsid w:val="006151D4"/>
    <w:rsid w:val="006175EC"/>
    <w:rsid w:val="006201E2"/>
    <w:rsid w:val="00620903"/>
    <w:rsid w:val="006209DE"/>
    <w:rsid w:val="00620B34"/>
    <w:rsid w:val="00620EC6"/>
    <w:rsid w:val="006219C2"/>
    <w:rsid w:val="00621EF4"/>
    <w:rsid w:val="0062328F"/>
    <w:rsid w:val="006234E3"/>
    <w:rsid w:val="00624563"/>
    <w:rsid w:val="0062490D"/>
    <w:rsid w:val="00625947"/>
    <w:rsid w:val="00625B19"/>
    <w:rsid w:val="00626089"/>
    <w:rsid w:val="00626D98"/>
    <w:rsid w:val="00627DEB"/>
    <w:rsid w:val="006305F4"/>
    <w:rsid w:val="0063128C"/>
    <w:rsid w:val="0063188E"/>
    <w:rsid w:val="00631EA3"/>
    <w:rsid w:val="00632049"/>
    <w:rsid w:val="00635B3E"/>
    <w:rsid w:val="00635B8B"/>
    <w:rsid w:val="00636605"/>
    <w:rsid w:val="00636729"/>
    <w:rsid w:val="00636733"/>
    <w:rsid w:val="00637D0A"/>
    <w:rsid w:val="006403A6"/>
    <w:rsid w:val="006406FD"/>
    <w:rsid w:val="00640984"/>
    <w:rsid w:val="00641FD2"/>
    <w:rsid w:val="00642147"/>
    <w:rsid w:val="006429C7"/>
    <w:rsid w:val="00642F8D"/>
    <w:rsid w:val="006438DC"/>
    <w:rsid w:val="0064433F"/>
    <w:rsid w:val="00644880"/>
    <w:rsid w:val="00645219"/>
    <w:rsid w:val="006453A8"/>
    <w:rsid w:val="00645F66"/>
    <w:rsid w:val="006468DC"/>
    <w:rsid w:val="00650CD1"/>
    <w:rsid w:val="006512FE"/>
    <w:rsid w:val="0065254A"/>
    <w:rsid w:val="00652831"/>
    <w:rsid w:val="006529CC"/>
    <w:rsid w:val="00652D2C"/>
    <w:rsid w:val="0065304D"/>
    <w:rsid w:val="00653DA4"/>
    <w:rsid w:val="00653E10"/>
    <w:rsid w:val="00654828"/>
    <w:rsid w:val="006567FA"/>
    <w:rsid w:val="0065683D"/>
    <w:rsid w:val="006606D4"/>
    <w:rsid w:val="00660D66"/>
    <w:rsid w:val="00661486"/>
    <w:rsid w:val="0066166B"/>
    <w:rsid w:val="00661B7E"/>
    <w:rsid w:val="00661DB7"/>
    <w:rsid w:val="006627C5"/>
    <w:rsid w:val="00662D53"/>
    <w:rsid w:val="00663637"/>
    <w:rsid w:val="00663D93"/>
    <w:rsid w:val="00664ACD"/>
    <w:rsid w:val="00664D82"/>
    <w:rsid w:val="0066522E"/>
    <w:rsid w:val="0066632A"/>
    <w:rsid w:val="00670ADA"/>
    <w:rsid w:val="00672553"/>
    <w:rsid w:val="00672609"/>
    <w:rsid w:val="006726CD"/>
    <w:rsid w:val="0067293F"/>
    <w:rsid w:val="006729C4"/>
    <w:rsid w:val="00674197"/>
    <w:rsid w:val="006746FE"/>
    <w:rsid w:val="0067521C"/>
    <w:rsid w:val="00675371"/>
    <w:rsid w:val="00675CBD"/>
    <w:rsid w:val="00675DEC"/>
    <w:rsid w:val="00676299"/>
    <w:rsid w:val="00676C69"/>
    <w:rsid w:val="00676D1A"/>
    <w:rsid w:val="00677F5B"/>
    <w:rsid w:val="00680722"/>
    <w:rsid w:val="00680B0A"/>
    <w:rsid w:val="00681869"/>
    <w:rsid w:val="00682ADC"/>
    <w:rsid w:val="00683049"/>
    <w:rsid w:val="00683548"/>
    <w:rsid w:val="00684259"/>
    <w:rsid w:val="00684B2B"/>
    <w:rsid w:val="00685979"/>
    <w:rsid w:val="00686C7F"/>
    <w:rsid w:val="00686CB0"/>
    <w:rsid w:val="0068792D"/>
    <w:rsid w:val="0068799B"/>
    <w:rsid w:val="00693332"/>
    <w:rsid w:val="006933D6"/>
    <w:rsid w:val="00693EB2"/>
    <w:rsid w:val="00694C4E"/>
    <w:rsid w:val="00695236"/>
    <w:rsid w:val="00695620"/>
    <w:rsid w:val="00695E1C"/>
    <w:rsid w:val="006973B0"/>
    <w:rsid w:val="00697F0D"/>
    <w:rsid w:val="006A07C4"/>
    <w:rsid w:val="006A0FC5"/>
    <w:rsid w:val="006A14FE"/>
    <w:rsid w:val="006A21E4"/>
    <w:rsid w:val="006A2290"/>
    <w:rsid w:val="006A2910"/>
    <w:rsid w:val="006A2DF8"/>
    <w:rsid w:val="006A3004"/>
    <w:rsid w:val="006A47FC"/>
    <w:rsid w:val="006A4D18"/>
    <w:rsid w:val="006A5184"/>
    <w:rsid w:val="006A59A0"/>
    <w:rsid w:val="006A62E5"/>
    <w:rsid w:val="006A7206"/>
    <w:rsid w:val="006A77CF"/>
    <w:rsid w:val="006A798D"/>
    <w:rsid w:val="006A7A29"/>
    <w:rsid w:val="006A7CCE"/>
    <w:rsid w:val="006A7E29"/>
    <w:rsid w:val="006A7F36"/>
    <w:rsid w:val="006B05E7"/>
    <w:rsid w:val="006B066E"/>
    <w:rsid w:val="006B0686"/>
    <w:rsid w:val="006B0F1E"/>
    <w:rsid w:val="006B11CD"/>
    <w:rsid w:val="006B1261"/>
    <w:rsid w:val="006B1295"/>
    <w:rsid w:val="006B1415"/>
    <w:rsid w:val="006B294A"/>
    <w:rsid w:val="006B2E70"/>
    <w:rsid w:val="006B3260"/>
    <w:rsid w:val="006B32FC"/>
    <w:rsid w:val="006B3617"/>
    <w:rsid w:val="006B3D2D"/>
    <w:rsid w:val="006B4100"/>
    <w:rsid w:val="006B4730"/>
    <w:rsid w:val="006B4CD3"/>
    <w:rsid w:val="006B4E87"/>
    <w:rsid w:val="006B6545"/>
    <w:rsid w:val="006B6939"/>
    <w:rsid w:val="006B6D84"/>
    <w:rsid w:val="006C021A"/>
    <w:rsid w:val="006C0266"/>
    <w:rsid w:val="006C21B1"/>
    <w:rsid w:val="006C3007"/>
    <w:rsid w:val="006C38FF"/>
    <w:rsid w:val="006C44A5"/>
    <w:rsid w:val="006C509E"/>
    <w:rsid w:val="006C50F3"/>
    <w:rsid w:val="006C674A"/>
    <w:rsid w:val="006C761C"/>
    <w:rsid w:val="006C7715"/>
    <w:rsid w:val="006C7801"/>
    <w:rsid w:val="006D076A"/>
    <w:rsid w:val="006D1104"/>
    <w:rsid w:val="006D1933"/>
    <w:rsid w:val="006D1BBE"/>
    <w:rsid w:val="006D2B09"/>
    <w:rsid w:val="006D3093"/>
    <w:rsid w:val="006D3E34"/>
    <w:rsid w:val="006D4C47"/>
    <w:rsid w:val="006D564B"/>
    <w:rsid w:val="006D5CCE"/>
    <w:rsid w:val="006D5EC6"/>
    <w:rsid w:val="006D6721"/>
    <w:rsid w:val="006E26FF"/>
    <w:rsid w:val="006E2F40"/>
    <w:rsid w:val="006E3939"/>
    <w:rsid w:val="006E4A9B"/>
    <w:rsid w:val="006E5757"/>
    <w:rsid w:val="006E5814"/>
    <w:rsid w:val="006E5F7E"/>
    <w:rsid w:val="006E6355"/>
    <w:rsid w:val="006E69E8"/>
    <w:rsid w:val="006E6F69"/>
    <w:rsid w:val="006E74D9"/>
    <w:rsid w:val="006F0AFF"/>
    <w:rsid w:val="006F1734"/>
    <w:rsid w:val="006F1DC1"/>
    <w:rsid w:val="006F2E11"/>
    <w:rsid w:val="006F2E67"/>
    <w:rsid w:val="006F30A4"/>
    <w:rsid w:val="006F3188"/>
    <w:rsid w:val="006F3B77"/>
    <w:rsid w:val="006F42CF"/>
    <w:rsid w:val="006F45F1"/>
    <w:rsid w:val="006F4AC8"/>
    <w:rsid w:val="006F59F2"/>
    <w:rsid w:val="006F6FD7"/>
    <w:rsid w:val="006F7387"/>
    <w:rsid w:val="00700AB1"/>
    <w:rsid w:val="0070126B"/>
    <w:rsid w:val="00701D56"/>
    <w:rsid w:val="007031A8"/>
    <w:rsid w:val="007034AF"/>
    <w:rsid w:val="007038AA"/>
    <w:rsid w:val="00703C13"/>
    <w:rsid w:val="007045A9"/>
    <w:rsid w:val="00704A5C"/>
    <w:rsid w:val="00705221"/>
    <w:rsid w:val="0070552F"/>
    <w:rsid w:val="007055D9"/>
    <w:rsid w:val="0070584E"/>
    <w:rsid w:val="007059AB"/>
    <w:rsid w:val="007070F9"/>
    <w:rsid w:val="00707A45"/>
    <w:rsid w:val="00711610"/>
    <w:rsid w:val="007118CB"/>
    <w:rsid w:val="0071198F"/>
    <w:rsid w:val="00711A9B"/>
    <w:rsid w:val="00712350"/>
    <w:rsid w:val="007128A5"/>
    <w:rsid w:val="00712F6F"/>
    <w:rsid w:val="00713B7E"/>
    <w:rsid w:val="00713B93"/>
    <w:rsid w:val="00714752"/>
    <w:rsid w:val="00714C9E"/>
    <w:rsid w:val="00714D3C"/>
    <w:rsid w:val="00714E22"/>
    <w:rsid w:val="007156CE"/>
    <w:rsid w:val="00715E44"/>
    <w:rsid w:val="007160C8"/>
    <w:rsid w:val="007203DD"/>
    <w:rsid w:val="007205EB"/>
    <w:rsid w:val="007206B1"/>
    <w:rsid w:val="00721004"/>
    <w:rsid w:val="007214B7"/>
    <w:rsid w:val="007216F8"/>
    <w:rsid w:val="00722E70"/>
    <w:rsid w:val="00727B32"/>
    <w:rsid w:val="007305F4"/>
    <w:rsid w:val="00731393"/>
    <w:rsid w:val="00731A56"/>
    <w:rsid w:val="007331EB"/>
    <w:rsid w:val="007334B1"/>
    <w:rsid w:val="007338EB"/>
    <w:rsid w:val="00734878"/>
    <w:rsid w:val="00736452"/>
    <w:rsid w:val="00736CF4"/>
    <w:rsid w:val="00736EAA"/>
    <w:rsid w:val="0074025D"/>
    <w:rsid w:val="00740A5B"/>
    <w:rsid w:val="00741C9E"/>
    <w:rsid w:val="00742039"/>
    <w:rsid w:val="0074234D"/>
    <w:rsid w:val="00742A30"/>
    <w:rsid w:val="00743408"/>
    <w:rsid w:val="00743A6A"/>
    <w:rsid w:val="00744FD5"/>
    <w:rsid w:val="0074558A"/>
    <w:rsid w:val="00745A2F"/>
    <w:rsid w:val="00745EF3"/>
    <w:rsid w:val="00745F7F"/>
    <w:rsid w:val="00746C5D"/>
    <w:rsid w:val="00746E53"/>
    <w:rsid w:val="00746ECB"/>
    <w:rsid w:val="0074729C"/>
    <w:rsid w:val="00747BEC"/>
    <w:rsid w:val="00750084"/>
    <w:rsid w:val="00750372"/>
    <w:rsid w:val="007503A8"/>
    <w:rsid w:val="00750F6B"/>
    <w:rsid w:val="00751145"/>
    <w:rsid w:val="0075136D"/>
    <w:rsid w:val="0075405A"/>
    <w:rsid w:val="0075409B"/>
    <w:rsid w:val="0075431C"/>
    <w:rsid w:val="00755343"/>
    <w:rsid w:val="0075614D"/>
    <w:rsid w:val="007574E1"/>
    <w:rsid w:val="00760A5F"/>
    <w:rsid w:val="00761030"/>
    <w:rsid w:val="00762AFC"/>
    <w:rsid w:val="00762B71"/>
    <w:rsid w:val="00763298"/>
    <w:rsid w:val="00763300"/>
    <w:rsid w:val="007635BF"/>
    <w:rsid w:val="00763DB9"/>
    <w:rsid w:val="00764ADF"/>
    <w:rsid w:val="00765309"/>
    <w:rsid w:val="007658A6"/>
    <w:rsid w:val="00765E71"/>
    <w:rsid w:val="00766595"/>
    <w:rsid w:val="0076681D"/>
    <w:rsid w:val="00766DA7"/>
    <w:rsid w:val="00770433"/>
    <w:rsid w:val="007725AA"/>
    <w:rsid w:val="00773429"/>
    <w:rsid w:val="0077383D"/>
    <w:rsid w:val="00773A3A"/>
    <w:rsid w:val="007753A7"/>
    <w:rsid w:val="007761C3"/>
    <w:rsid w:val="00776CA5"/>
    <w:rsid w:val="00776E80"/>
    <w:rsid w:val="0077757E"/>
    <w:rsid w:val="00781FBE"/>
    <w:rsid w:val="00782639"/>
    <w:rsid w:val="0078286A"/>
    <w:rsid w:val="007838F0"/>
    <w:rsid w:val="00783CA6"/>
    <w:rsid w:val="007846A1"/>
    <w:rsid w:val="00784C89"/>
    <w:rsid w:val="00785255"/>
    <w:rsid w:val="007858E3"/>
    <w:rsid w:val="0078599B"/>
    <w:rsid w:val="00785F1B"/>
    <w:rsid w:val="0078707A"/>
    <w:rsid w:val="00787B24"/>
    <w:rsid w:val="007900A8"/>
    <w:rsid w:val="00790651"/>
    <w:rsid w:val="00790D9A"/>
    <w:rsid w:val="00791413"/>
    <w:rsid w:val="007919AE"/>
    <w:rsid w:val="007920F7"/>
    <w:rsid w:val="00792C75"/>
    <w:rsid w:val="00792C9A"/>
    <w:rsid w:val="0079319A"/>
    <w:rsid w:val="0079333E"/>
    <w:rsid w:val="007936A8"/>
    <w:rsid w:val="00793FB3"/>
    <w:rsid w:val="00795AA8"/>
    <w:rsid w:val="00795AC1"/>
    <w:rsid w:val="00796714"/>
    <w:rsid w:val="007972C1"/>
    <w:rsid w:val="0079741C"/>
    <w:rsid w:val="00797B0F"/>
    <w:rsid w:val="007A0386"/>
    <w:rsid w:val="007A15EF"/>
    <w:rsid w:val="007A2181"/>
    <w:rsid w:val="007A2AE3"/>
    <w:rsid w:val="007A34AF"/>
    <w:rsid w:val="007A39F6"/>
    <w:rsid w:val="007A3FFA"/>
    <w:rsid w:val="007A4FC1"/>
    <w:rsid w:val="007A53D9"/>
    <w:rsid w:val="007A62A3"/>
    <w:rsid w:val="007A7E9B"/>
    <w:rsid w:val="007B0412"/>
    <w:rsid w:val="007B0559"/>
    <w:rsid w:val="007B086B"/>
    <w:rsid w:val="007B1246"/>
    <w:rsid w:val="007B13CA"/>
    <w:rsid w:val="007B19DD"/>
    <w:rsid w:val="007B271E"/>
    <w:rsid w:val="007B2DCD"/>
    <w:rsid w:val="007B3C17"/>
    <w:rsid w:val="007B461A"/>
    <w:rsid w:val="007B49EF"/>
    <w:rsid w:val="007B59CE"/>
    <w:rsid w:val="007B5D80"/>
    <w:rsid w:val="007B69A3"/>
    <w:rsid w:val="007B72BE"/>
    <w:rsid w:val="007B7517"/>
    <w:rsid w:val="007B7EEE"/>
    <w:rsid w:val="007C0912"/>
    <w:rsid w:val="007C0D65"/>
    <w:rsid w:val="007C10B1"/>
    <w:rsid w:val="007C1482"/>
    <w:rsid w:val="007C283A"/>
    <w:rsid w:val="007C2E65"/>
    <w:rsid w:val="007C2E94"/>
    <w:rsid w:val="007C5029"/>
    <w:rsid w:val="007C52A0"/>
    <w:rsid w:val="007C53FC"/>
    <w:rsid w:val="007C61B5"/>
    <w:rsid w:val="007C6471"/>
    <w:rsid w:val="007C74E8"/>
    <w:rsid w:val="007C7B10"/>
    <w:rsid w:val="007D016A"/>
    <w:rsid w:val="007D0325"/>
    <w:rsid w:val="007D0CC9"/>
    <w:rsid w:val="007D3E20"/>
    <w:rsid w:val="007D46CB"/>
    <w:rsid w:val="007D49C6"/>
    <w:rsid w:val="007D4AF5"/>
    <w:rsid w:val="007D4D29"/>
    <w:rsid w:val="007D4F7B"/>
    <w:rsid w:val="007D524A"/>
    <w:rsid w:val="007D6334"/>
    <w:rsid w:val="007D6BF6"/>
    <w:rsid w:val="007D739C"/>
    <w:rsid w:val="007D7606"/>
    <w:rsid w:val="007D784C"/>
    <w:rsid w:val="007D7AA0"/>
    <w:rsid w:val="007D7B5B"/>
    <w:rsid w:val="007E0169"/>
    <w:rsid w:val="007E2075"/>
    <w:rsid w:val="007E2406"/>
    <w:rsid w:val="007E3010"/>
    <w:rsid w:val="007E34DD"/>
    <w:rsid w:val="007E3BB9"/>
    <w:rsid w:val="007E3EA3"/>
    <w:rsid w:val="007E4ACF"/>
    <w:rsid w:val="007E4AF0"/>
    <w:rsid w:val="007E59AE"/>
    <w:rsid w:val="007E6D03"/>
    <w:rsid w:val="007F00EB"/>
    <w:rsid w:val="007F0CA6"/>
    <w:rsid w:val="007F12F9"/>
    <w:rsid w:val="007F1D52"/>
    <w:rsid w:val="007F3B85"/>
    <w:rsid w:val="007F3CBD"/>
    <w:rsid w:val="007F428F"/>
    <w:rsid w:val="007F597B"/>
    <w:rsid w:val="007F6A02"/>
    <w:rsid w:val="007F6C87"/>
    <w:rsid w:val="007F7498"/>
    <w:rsid w:val="00800B6F"/>
    <w:rsid w:val="00800CBC"/>
    <w:rsid w:val="00800D60"/>
    <w:rsid w:val="0080152A"/>
    <w:rsid w:val="00801822"/>
    <w:rsid w:val="00801EB2"/>
    <w:rsid w:val="00802094"/>
    <w:rsid w:val="0080232B"/>
    <w:rsid w:val="008027DB"/>
    <w:rsid w:val="00802982"/>
    <w:rsid w:val="00802BD6"/>
    <w:rsid w:val="00802F57"/>
    <w:rsid w:val="00802FEA"/>
    <w:rsid w:val="00803908"/>
    <w:rsid w:val="00803984"/>
    <w:rsid w:val="00803B44"/>
    <w:rsid w:val="00804992"/>
    <w:rsid w:val="00804D75"/>
    <w:rsid w:val="008050BF"/>
    <w:rsid w:val="008050E5"/>
    <w:rsid w:val="00805A3A"/>
    <w:rsid w:val="00806579"/>
    <w:rsid w:val="00806C69"/>
    <w:rsid w:val="0081086C"/>
    <w:rsid w:val="00811A95"/>
    <w:rsid w:val="0081207E"/>
    <w:rsid w:val="0081378A"/>
    <w:rsid w:val="00813C65"/>
    <w:rsid w:val="008154F3"/>
    <w:rsid w:val="008156DA"/>
    <w:rsid w:val="00815A13"/>
    <w:rsid w:val="00817F47"/>
    <w:rsid w:val="0082113A"/>
    <w:rsid w:val="00821DAB"/>
    <w:rsid w:val="00821F2C"/>
    <w:rsid w:val="00822242"/>
    <w:rsid w:val="00823551"/>
    <w:rsid w:val="00823810"/>
    <w:rsid w:val="00823B8A"/>
    <w:rsid w:val="00824203"/>
    <w:rsid w:val="008246F8"/>
    <w:rsid w:val="008255CE"/>
    <w:rsid w:val="00827867"/>
    <w:rsid w:val="008304D2"/>
    <w:rsid w:val="00830D84"/>
    <w:rsid w:val="00831A1D"/>
    <w:rsid w:val="0083210D"/>
    <w:rsid w:val="00832C2B"/>
    <w:rsid w:val="00835616"/>
    <w:rsid w:val="0083658C"/>
    <w:rsid w:val="00836E87"/>
    <w:rsid w:val="00836F34"/>
    <w:rsid w:val="00837450"/>
    <w:rsid w:val="00837CDD"/>
    <w:rsid w:val="00840D1F"/>
    <w:rsid w:val="00841822"/>
    <w:rsid w:val="00843CDA"/>
    <w:rsid w:val="00843EC4"/>
    <w:rsid w:val="00844148"/>
    <w:rsid w:val="0084505D"/>
    <w:rsid w:val="00845E45"/>
    <w:rsid w:val="00846722"/>
    <w:rsid w:val="00847083"/>
    <w:rsid w:val="00847C19"/>
    <w:rsid w:val="008501BE"/>
    <w:rsid w:val="0085077C"/>
    <w:rsid w:val="00851097"/>
    <w:rsid w:val="00852636"/>
    <w:rsid w:val="008533A6"/>
    <w:rsid w:val="008538AD"/>
    <w:rsid w:val="00853CE8"/>
    <w:rsid w:val="00854EC0"/>
    <w:rsid w:val="008560DC"/>
    <w:rsid w:val="0085697C"/>
    <w:rsid w:val="008573D8"/>
    <w:rsid w:val="00857540"/>
    <w:rsid w:val="00860F34"/>
    <w:rsid w:val="00861451"/>
    <w:rsid w:val="00861C72"/>
    <w:rsid w:val="00862974"/>
    <w:rsid w:val="00862C7D"/>
    <w:rsid w:val="00862CC3"/>
    <w:rsid w:val="00863FFA"/>
    <w:rsid w:val="0086633E"/>
    <w:rsid w:val="00867626"/>
    <w:rsid w:val="00870071"/>
    <w:rsid w:val="008708C5"/>
    <w:rsid w:val="0087099B"/>
    <w:rsid w:val="00871E18"/>
    <w:rsid w:val="0087205E"/>
    <w:rsid w:val="00874F99"/>
    <w:rsid w:val="00875550"/>
    <w:rsid w:val="008756D3"/>
    <w:rsid w:val="008757CD"/>
    <w:rsid w:val="00875DE8"/>
    <w:rsid w:val="008765E9"/>
    <w:rsid w:val="00876DA1"/>
    <w:rsid w:val="0087732E"/>
    <w:rsid w:val="00880285"/>
    <w:rsid w:val="00880B68"/>
    <w:rsid w:val="00881E13"/>
    <w:rsid w:val="00882EF1"/>
    <w:rsid w:val="00883535"/>
    <w:rsid w:val="00883796"/>
    <w:rsid w:val="008840A0"/>
    <w:rsid w:val="0088439F"/>
    <w:rsid w:val="00884DA6"/>
    <w:rsid w:val="00884ECA"/>
    <w:rsid w:val="00885042"/>
    <w:rsid w:val="008850FA"/>
    <w:rsid w:val="008855E6"/>
    <w:rsid w:val="0088570D"/>
    <w:rsid w:val="00886939"/>
    <w:rsid w:val="00890CD9"/>
    <w:rsid w:val="00890D9C"/>
    <w:rsid w:val="00891CE4"/>
    <w:rsid w:val="00891CFC"/>
    <w:rsid w:val="00892A4D"/>
    <w:rsid w:val="00892D07"/>
    <w:rsid w:val="008931A2"/>
    <w:rsid w:val="0089350A"/>
    <w:rsid w:val="0089397E"/>
    <w:rsid w:val="00893E57"/>
    <w:rsid w:val="0089456D"/>
    <w:rsid w:val="008961C2"/>
    <w:rsid w:val="008974E7"/>
    <w:rsid w:val="00897CD0"/>
    <w:rsid w:val="008A0FA6"/>
    <w:rsid w:val="008A26CA"/>
    <w:rsid w:val="008A2C49"/>
    <w:rsid w:val="008A3172"/>
    <w:rsid w:val="008A3D13"/>
    <w:rsid w:val="008A3E52"/>
    <w:rsid w:val="008A445A"/>
    <w:rsid w:val="008A66B7"/>
    <w:rsid w:val="008A6A7B"/>
    <w:rsid w:val="008A6F13"/>
    <w:rsid w:val="008A71E7"/>
    <w:rsid w:val="008A7579"/>
    <w:rsid w:val="008A75DD"/>
    <w:rsid w:val="008A766C"/>
    <w:rsid w:val="008B046D"/>
    <w:rsid w:val="008B0AD0"/>
    <w:rsid w:val="008B1A69"/>
    <w:rsid w:val="008B2F76"/>
    <w:rsid w:val="008B3B39"/>
    <w:rsid w:val="008B3C98"/>
    <w:rsid w:val="008B3CD2"/>
    <w:rsid w:val="008B3CF6"/>
    <w:rsid w:val="008B4045"/>
    <w:rsid w:val="008B44B9"/>
    <w:rsid w:val="008B45F1"/>
    <w:rsid w:val="008B4BD5"/>
    <w:rsid w:val="008B5D06"/>
    <w:rsid w:val="008B64EC"/>
    <w:rsid w:val="008B6673"/>
    <w:rsid w:val="008B67C5"/>
    <w:rsid w:val="008B6C2D"/>
    <w:rsid w:val="008B6F82"/>
    <w:rsid w:val="008C0560"/>
    <w:rsid w:val="008C1773"/>
    <w:rsid w:val="008C1975"/>
    <w:rsid w:val="008C22C9"/>
    <w:rsid w:val="008C2443"/>
    <w:rsid w:val="008C34C6"/>
    <w:rsid w:val="008C4547"/>
    <w:rsid w:val="008C4B0D"/>
    <w:rsid w:val="008C4C21"/>
    <w:rsid w:val="008C57E5"/>
    <w:rsid w:val="008D1B68"/>
    <w:rsid w:val="008D1B9C"/>
    <w:rsid w:val="008D3B39"/>
    <w:rsid w:val="008D3B67"/>
    <w:rsid w:val="008D4985"/>
    <w:rsid w:val="008D66BE"/>
    <w:rsid w:val="008D7088"/>
    <w:rsid w:val="008D78B7"/>
    <w:rsid w:val="008E00F6"/>
    <w:rsid w:val="008E147A"/>
    <w:rsid w:val="008E1C31"/>
    <w:rsid w:val="008E2441"/>
    <w:rsid w:val="008E3362"/>
    <w:rsid w:val="008E3EC4"/>
    <w:rsid w:val="008E40FC"/>
    <w:rsid w:val="008E42D2"/>
    <w:rsid w:val="008E4492"/>
    <w:rsid w:val="008E4497"/>
    <w:rsid w:val="008E44D7"/>
    <w:rsid w:val="008E4882"/>
    <w:rsid w:val="008E520E"/>
    <w:rsid w:val="008E5605"/>
    <w:rsid w:val="008E7184"/>
    <w:rsid w:val="008E74F6"/>
    <w:rsid w:val="008E768A"/>
    <w:rsid w:val="008E76B5"/>
    <w:rsid w:val="008E7A0F"/>
    <w:rsid w:val="008E7AF9"/>
    <w:rsid w:val="008F00A4"/>
    <w:rsid w:val="008F0573"/>
    <w:rsid w:val="008F1E43"/>
    <w:rsid w:val="008F214E"/>
    <w:rsid w:val="008F2478"/>
    <w:rsid w:val="008F2871"/>
    <w:rsid w:val="008F29F2"/>
    <w:rsid w:val="008F40C5"/>
    <w:rsid w:val="008F4406"/>
    <w:rsid w:val="008F4615"/>
    <w:rsid w:val="008F5DD1"/>
    <w:rsid w:val="008F63DB"/>
    <w:rsid w:val="008F6CBF"/>
    <w:rsid w:val="008F7964"/>
    <w:rsid w:val="008F7C68"/>
    <w:rsid w:val="00901551"/>
    <w:rsid w:val="009019C0"/>
    <w:rsid w:val="00901BA5"/>
    <w:rsid w:val="00901CD7"/>
    <w:rsid w:val="00902143"/>
    <w:rsid w:val="00902958"/>
    <w:rsid w:val="009036F2"/>
    <w:rsid w:val="00903F0B"/>
    <w:rsid w:val="0090474E"/>
    <w:rsid w:val="00904C0F"/>
    <w:rsid w:val="00904E4F"/>
    <w:rsid w:val="00906625"/>
    <w:rsid w:val="0091094E"/>
    <w:rsid w:val="0091128A"/>
    <w:rsid w:val="00913552"/>
    <w:rsid w:val="009139DE"/>
    <w:rsid w:val="00913D43"/>
    <w:rsid w:val="00914116"/>
    <w:rsid w:val="00914466"/>
    <w:rsid w:val="00914681"/>
    <w:rsid w:val="009167D3"/>
    <w:rsid w:val="00916CD8"/>
    <w:rsid w:val="009174C1"/>
    <w:rsid w:val="0091774F"/>
    <w:rsid w:val="009177CA"/>
    <w:rsid w:val="00917C06"/>
    <w:rsid w:val="00917C6A"/>
    <w:rsid w:val="00920086"/>
    <w:rsid w:val="00920A2D"/>
    <w:rsid w:val="00922A30"/>
    <w:rsid w:val="00922A62"/>
    <w:rsid w:val="00922EED"/>
    <w:rsid w:val="00923034"/>
    <w:rsid w:val="0092328E"/>
    <w:rsid w:val="00923438"/>
    <w:rsid w:val="00923784"/>
    <w:rsid w:val="009243C9"/>
    <w:rsid w:val="009253EF"/>
    <w:rsid w:val="00926022"/>
    <w:rsid w:val="00927D86"/>
    <w:rsid w:val="009304BC"/>
    <w:rsid w:val="009307BB"/>
    <w:rsid w:val="00931346"/>
    <w:rsid w:val="00931C2B"/>
    <w:rsid w:val="00931FBC"/>
    <w:rsid w:val="00933367"/>
    <w:rsid w:val="00933529"/>
    <w:rsid w:val="0093424B"/>
    <w:rsid w:val="00934412"/>
    <w:rsid w:val="009349EF"/>
    <w:rsid w:val="00934D73"/>
    <w:rsid w:val="00934E2D"/>
    <w:rsid w:val="00935F99"/>
    <w:rsid w:val="00937B1E"/>
    <w:rsid w:val="0094183B"/>
    <w:rsid w:val="00942BC1"/>
    <w:rsid w:val="00943509"/>
    <w:rsid w:val="009435EB"/>
    <w:rsid w:val="009451DF"/>
    <w:rsid w:val="009456EF"/>
    <w:rsid w:val="00946D4C"/>
    <w:rsid w:val="0094718A"/>
    <w:rsid w:val="009477AF"/>
    <w:rsid w:val="00947E77"/>
    <w:rsid w:val="00950F2C"/>
    <w:rsid w:val="0095173A"/>
    <w:rsid w:val="00951A63"/>
    <w:rsid w:val="009526F0"/>
    <w:rsid w:val="00952AA0"/>
    <w:rsid w:val="00952E7F"/>
    <w:rsid w:val="0095341B"/>
    <w:rsid w:val="00953594"/>
    <w:rsid w:val="009536AE"/>
    <w:rsid w:val="00954DDB"/>
    <w:rsid w:val="00955033"/>
    <w:rsid w:val="009556E8"/>
    <w:rsid w:val="00956768"/>
    <w:rsid w:val="00956F3E"/>
    <w:rsid w:val="00957471"/>
    <w:rsid w:val="0096011C"/>
    <w:rsid w:val="009601DF"/>
    <w:rsid w:val="00960872"/>
    <w:rsid w:val="0096126E"/>
    <w:rsid w:val="00962484"/>
    <w:rsid w:val="009625BE"/>
    <w:rsid w:val="009626D1"/>
    <w:rsid w:val="00963083"/>
    <w:rsid w:val="009630BB"/>
    <w:rsid w:val="00963937"/>
    <w:rsid w:val="00963AC4"/>
    <w:rsid w:val="00963D3D"/>
    <w:rsid w:val="0096526C"/>
    <w:rsid w:val="00965634"/>
    <w:rsid w:val="00967229"/>
    <w:rsid w:val="00967345"/>
    <w:rsid w:val="0097077C"/>
    <w:rsid w:val="009708E7"/>
    <w:rsid w:val="00970976"/>
    <w:rsid w:val="009709FA"/>
    <w:rsid w:val="00970D65"/>
    <w:rsid w:val="00971723"/>
    <w:rsid w:val="00971754"/>
    <w:rsid w:val="00971E9D"/>
    <w:rsid w:val="00972F00"/>
    <w:rsid w:val="00973161"/>
    <w:rsid w:val="0097327A"/>
    <w:rsid w:val="00973EB2"/>
    <w:rsid w:val="009755C7"/>
    <w:rsid w:val="00975711"/>
    <w:rsid w:val="00975BDA"/>
    <w:rsid w:val="00976CE8"/>
    <w:rsid w:val="00976E95"/>
    <w:rsid w:val="00977374"/>
    <w:rsid w:val="00977B39"/>
    <w:rsid w:val="00977FFA"/>
    <w:rsid w:val="0098015A"/>
    <w:rsid w:val="00980F30"/>
    <w:rsid w:val="00981661"/>
    <w:rsid w:val="00982631"/>
    <w:rsid w:val="00982964"/>
    <w:rsid w:val="0098323C"/>
    <w:rsid w:val="009838EE"/>
    <w:rsid w:val="00984665"/>
    <w:rsid w:val="0098504C"/>
    <w:rsid w:val="00985F2A"/>
    <w:rsid w:val="00986182"/>
    <w:rsid w:val="0098660F"/>
    <w:rsid w:val="009866AA"/>
    <w:rsid w:val="009866CB"/>
    <w:rsid w:val="009870D0"/>
    <w:rsid w:val="009906A3"/>
    <w:rsid w:val="00991C16"/>
    <w:rsid w:val="00993A2F"/>
    <w:rsid w:val="00994278"/>
    <w:rsid w:val="0099451C"/>
    <w:rsid w:val="00996839"/>
    <w:rsid w:val="00996976"/>
    <w:rsid w:val="009972CF"/>
    <w:rsid w:val="00997963"/>
    <w:rsid w:val="009A05E8"/>
    <w:rsid w:val="009A0AF7"/>
    <w:rsid w:val="009A0DBF"/>
    <w:rsid w:val="009A1FFD"/>
    <w:rsid w:val="009A2C9A"/>
    <w:rsid w:val="009A34FC"/>
    <w:rsid w:val="009A3913"/>
    <w:rsid w:val="009A4AD2"/>
    <w:rsid w:val="009A545C"/>
    <w:rsid w:val="009A5B95"/>
    <w:rsid w:val="009A5D4E"/>
    <w:rsid w:val="009A5F25"/>
    <w:rsid w:val="009A62C6"/>
    <w:rsid w:val="009A64DC"/>
    <w:rsid w:val="009A6531"/>
    <w:rsid w:val="009A6E73"/>
    <w:rsid w:val="009B211B"/>
    <w:rsid w:val="009B26B3"/>
    <w:rsid w:val="009B39E1"/>
    <w:rsid w:val="009B423A"/>
    <w:rsid w:val="009B4BD2"/>
    <w:rsid w:val="009B598D"/>
    <w:rsid w:val="009B5E61"/>
    <w:rsid w:val="009B61BA"/>
    <w:rsid w:val="009B6DFC"/>
    <w:rsid w:val="009B705B"/>
    <w:rsid w:val="009B7843"/>
    <w:rsid w:val="009C132C"/>
    <w:rsid w:val="009C229B"/>
    <w:rsid w:val="009C2D21"/>
    <w:rsid w:val="009C4057"/>
    <w:rsid w:val="009C415B"/>
    <w:rsid w:val="009C450E"/>
    <w:rsid w:val="009C4D81"/>
    <w:rsid w:val="009C61B0"/>
    <w:rsid w:val="009C6B2A"/>
    <w:rsid w:val="009D0973"/>
    <w:rsid w:val="009D1346"/>
    <w:rsid w:val="009D194C"/>
    <w:rsid w:val="009D1F30"/>
    <w:rsid w:val="009D237F"/>
    <w:rsid w:val="009D3B02"/>
    <w:rsid w:val="009D403C"/>
    <w:rsid w:val="009D4640"/>
    <w:rsid w:val="009D5BD6"/>
    <w:rsid w:val="009D66CD"/>
    <w:rsid w:val="009D7077"/>
    <w:rsid w:val="009D71EA"/>
    <w:rsid w:val="009E1B4F"/>
    <w:rsid w:val="009E1D66"/>
    <w:rsid w:val="009E1E9F"/>
    <w:rsid w:val="009E2147"/>
    <w:rsid w:val="009E276D"/>
    <w:rsid w:val="009E32AC"/>
    <w:rsid w:val="009E342C"/>
    <w:rsid w:val="009E38CA"/>
    <w:rsid w:val="009E3E8C"/>
    <w:rsid w:val="009E3FAD"/>
    <w:rsid w:val="009E4A75"/>
    <w:rsid w:val="009E62F4"/>
    <w:rsid w:val="009E6EF3"/>
    <w:rsid w:val="009E75EB"/>
    <w:rsid w:val="009E784C"/>
    <w:rsid w:val="009E7938"/>
    <w:rsid w:val="009E7E07"/>
    <w:rsid w:val="009F1564"/>
    <w:rsid w:val="009F163F"/>
    <w:rsid w:val="009F257E"/>
    <w:rsid w:val="009F300F"/>
    <w:rsid w:val="009F329D"/>
    <w:rsid w:val="009F415A"/>
    <w:rsid w:val="009F6408"/>
    <w:rsid w:val="009F6B27"/>
    <w:rsid w:val="009F717B"/>
    <w:rsid w:val="009F783C"/>
    <w:rsid w:val="009F7EB9"/>
    <w:rsid w:val="00A00142"/>
    <w:rsid w:val="00A00982"/>
    <w:rsid w:val="00A00989"/>
    <w:rsid w:val="00A0177C"/>
    <w:rsid w:val="00A020F9"/>
    <w:rsid w:val="00A02DC1"/>
    <w:rsid w:val="00A02EAD"/>
    <w:rsid w:val="00A030D1"/>
    <w:rsid w:val="00A03109"/>
    <w:rsid w:val="00A031F5"/>
    <w:rsid w:val="00A03709"/>
    <w:rsid w:val="00A0394E"/>
    <w:rsid w:val="00A03963"/>
    <w:rsid w:val="00A03A2F"/>
    <w:rsid w:val="00A03ED9"/>
    <w:rsid w:val="00A045AF"/>
    <w:rsid w:val="00A054D3"/>
    <w:rsid w:val="00A05F16"/>
    <w:rsid w:val="00A06781"/>
    <w:rsid w:val="00A06A15"/>
    <w:rsid w:val="00A07201"/>
    <w:rsid w:val="00A10023"/>
    <w:rsid w:val="00A10798"/>
    <w:rsid w:val="00A10CEF"/>
    <w:rsid w:val="00A125E6"/>
    <w:rsid w:val="00A12A9A"/>
    <w:rsid w:val="00A13654"/>
    <w:rsid w:val="00A13CE6"/>
    <w:rsid w:val="00A143C9"/>
    <w:rsid w:val="00A14794"/>
    <w:rsid w:val="00A14A52"/>
    <w:rsid w:val="00A14FF1"/>
    <w:rsid w:val="00A15330"/>
    <w:rsid w:val="00A171AD"/>
    <w:rsid w:val="00A173D4"/>
    <w:rsid w:val="00A17447"/>
    <w:rsid w:val="00A202C6"/>
    <w:rsid w:val="00A20F15"/>
    <w:rsid w:val="00A22D5E"/>
    <w:rsid w:val="00A252EA"/>
    <w:rsid w:val="00A25E08"/>
    <w:rsid w:val="00A26019"/>
    <w:rsid w:val="00A26876"/>
    <w:rsid w:val="00A26BCA"/>
    <w:rsid w:val="00A27028"/>
    <w:rsid w:val="00A27268"/>
    <w:rsid w:val="00A276C8"/>
    <w:rsid w:val="00A30E53"/>
    <w:rsid w:val="00A31761"/>
    <w:rsid w:val="00A31C49"/>
    <w:rsid w:val="00A31FDF"/>
    <w:rsid w:val="00A31FEE"/>
    <w:rsid w:val="00A32F16"/>
    <w:rsid w:val="00A3310B"/>
    <w:rsid w:val="00A3323C"/>
    <w:rsid w:val="00A332A1"/>
    <w:rsid w:val="00A337BF"/>
    <w:rsid w:val="00A33DA4"/>
    <w:rsid w:val="00A34886"/>
    <w:rsid w:val="00A35F34"/>
    <w:rsid w:val="00A361C7"/>
    <w:rsid w:val="00A36DF3"/>
    <w:rsid w:val="00A371D7"/>
    <w:rsid w:val="00A400A0"/>
    <w:rsid w:val="00A4080C"/>
    <w:rsid w:val="00A40E4A"/>
    <w:rsid w:val="00A414DA"/>
    <w:rsid w:val="00A415E5"/>
    <w:rsid w:val="00A437AD"/>
    <w:rsid w:val="00A43F4B"/>
    <w:rsid w:val="00A44E65"/>
    <w:rsid w:val="00A45088"/>
    <w:rsid w:val="00A459B9"/>
    <w:rsid w:val="00A46647"/>
    <w:rsid w:val="00A466A3"/>
    <w:rsid w:val="00A50E52"/>
    <w:rsid w:val="00A52796"/>
    <w:rsid w:val="00A52AB9"/>
    <w:rsid w:val="00A53747"/>
    <w:rsid w:val="00A538AB"/>
    <w:rsid w:val="00A548ED"/>
    <w:rsid w:val="00A553A8"/>
    <w:rsid w:val="00A5699A"/>
    <w:rsid w:val="00A5754C"/>
    <w:rsid w:val="00A5770C"/>
    <w:rsid w:val="00A57848"/>
    <w:rsid w:val="00A57F44"/>
    <w:rsid w:val="00A60944"/>
    <w:rsid w:val="00A60D23"/>
    <w:rsid w:val="00A61A54"/>
    <w:rsid w:val="00A62AB0"/>
    <w:rsid w:val="00A62E1A"/>
    <w:rsid w:val="00A63908"/>
    <w:rsid w:val="00A63C77"/>
    <w:rsid w:val="00A63CED"/>
    <w:rsid w:val="00A63E58"/>
    <w:rsid w:val="00A64499"/>
    <w:rsid w:val="00A646A0"/>
    <w:rsid w:val="00A655AA"/>
    <w:rsid w:val="00A65683"/>
    <w:rsid w:val="00A66E20"/>
    <w:rsid w:val="00A66FB7"/>
    <w:rsid w:val="00A67661"/>
    <w:rsid w:val="00A67C80"/>
    <w:rsid w:val="00A70946"/>
    <w:rsid w:val="00A710E8"/>
    <w:rsid w:val="00A71DCE"/>
    <w:rsid w:val="00A73719"/>
    <w:rsid w:val="00A73D2D"/>
    <w:rsid w:val="00A74439"/>
    <w:rsid w:val="00A74507"/>
    <w:rsid w:val="00A74F08"/>
    <w:rsid w:val="00A74F88"/>
    <w:rsid w:val="00A75287"/>
    <w:rsid w:val="00A764B9"/>
    <w:rsid w:val="00A76B1A"/>
    <w:rsid w:val="00A77410"/>
    <w:rsid w:val="00A77801"/>
    <w:rsid w:val="00A805B0"/>
    <w:rsid w:val="00A80BEC"/>
    <w:rsid w:val="00A80DF2"/>
    <w:rsid w:val="00A8233D"/>
    <w:rsid w:val="00A82C2E"/>
    <w:rsid w:val="00A84021"/>
    <w:rsid w:val="00A8403B"/>
    <w:rsid w:val="00A8463A"/>
    <w:rsid w:val="00A84AA5"/>
    <w:rsid w:val="00A8554E"/>
    <w:rsid w:val="00A8574F"/>
    <w:rsid w:val="00A85C77"/>
    <w:rsid w:val="00A86EE1"/>
    <w:rsid w:val="00A9087F"/>
    <w:rsid w:val="00A9151A"/>
    <w:rsid w:val="00A915D2"/>
    <w:rsid w:val="00A9164E"/>
    <w:rsid w:val="00A93E91"/>
    <w:rsid w:val="00A94249"/>
    <w:rsid w:val="00A945F4"/>
    <w:rsid w:val="00A94A0F"/>
    <w:rsid w:val="00A94ABC"/>
    <w:rsid w:val="00A96423"/>
    <w:rsid w:val="00A96918"/>
    <w:rsid w:val="00A96ADB"/>
    <w:rsid w:val="00A96E11"/>
    <w:rsid w:val="00AA0384"/>
    <w:rsid w:val="00AA0B58"/>
    <w:rsid w:val="00AA16D9"/>
    <w:rsid w:val="00AA16F7"/>
    <w:rsid w:val="00AA1960"/>
    <w:rsid w:val="00AA2144"/>
    <w:rsid w:val="00AA23DB"/>
    <w:rsid w:val="00AA2421"/>
    <w:rsid w:val="00AA2919"/>
    <w:rsid w:val="00AA451D"/>
    <w:rsid w:val="00AA482F"/>
    <w:rsid w:val="00AA4DD8"/>
    <w:rsid w:val="00AA5486"/>
    <w:rsid w:val="00AA6A3B"/>
    <w:rsid w:val="00AA70C8"/>
    <w:rsid w:val="00AA7B5F"/>
    <w:rsid w:val="00AB152F"/>
    <w:rsid w:val="00AB26DD"/>
    <w:rsid w:val="00AB2707"/>
    <w:rsid w:val="00AB30C7"/>
    <w:rsid w:val="00AB3964"/>
    <w:rsid w:val="00AB3CA9"/>
    <w:rsid w:val="00AB42D2"/>
    <w:rsid w:val="00AB4593"/>
    <w:rsid w:val="00AB4B2A"/>
    <w:rsid w:val="00AB50CB"/>
    <w:rsid w:val="00AB5178"/>
    <w:rsid w:val="00AB54D1"/>
    <w:rsid w:val="00AB55F5"/>
    <w:rsid w:val="00AB59F2"/>
    <w:rsid w:val="00AB6174"/>
    <w:rsid w:val="00AB79BB"/>
    <w:rsid w:val="00AC054F"/>
    <w:rsid w:val="00AC0742"/>
    <w:rsid w:val="00AC1464"/>
    <w:rsid w:val="00AC169E"/>
    <w:rsid w:val="00AC18E0"/>
    <w:rsid w:val="00AC331A"/>
    <w:rsid w:val="00AC34A5"/>
    <w:rsid w:val="00AC354C"/>
    <w:rsid w:val="00AC3746"/>
    <w:rsid w:val="00AC37E0"/>
    <w:rsid w:val="00AC48B6"/>
    <w:rsid w:val="00AC761E"/>
    <w:rsid w:val="00AC7BF1"/>
    <w:rsid w:val="00AD077E"/>
    <w:rsid w:val="00AD0AA9"/>
    <w:rsid w:val="00AD1FD3"/>
    <w:rsid w:val="00AD2445"/>
    <w:rsid w:val="00AD246C"/>
    <w:rsid w:val="00AD248A"/>
    <w:rsid w:val="00AD25E4"/>
    <w:rsid w:val="00AD3264"/>
    <w:rsid w:val="00AD38C7"/>
    <w:rsid w:val="00AD3C1E"/>
    <w:rsid w:val="00AD48EA"/>
    <w:rsid w:val="00AD49BC"/>
    <w:rsid w:val="00AD4AEE"/>
    <w:rsid w:val="00AD562F"/>
    <w:rsid w:val="00AD6259"/>
    <w:rsid w:val="00AD6302"/>
    <w:rsid w:val="00AD7461"/>
    <w:rsid w:val="00AD7660"/>
    <w:rsid w:val="00AD7F62"/>
    <w:rsid w:val="00AE07D8"/>
    <w:rsid w:val="00AE0B92"/>
    <w:rsid w:val="00AE1A8F"/>
    <w:rsid w:val="00AE1BB4"/>
    <w:rsid w:val="00AE22B8"/>
    <w:rsid w:val="00AE2B5C"/>
    <w:rsid w:val="00AE2B95"/>
    <w:rsid w:val="00AE2CFF"/>
    <w:rsid w:val="00AE3071"/>
    <w:rsid w:val="00AE3493"/>
    <w:rsid w:val="00AE4A76"/>
    <w:rsid w:val="00AE5D03"/>
    <w:rsid w:val="00AE6381"/>
    <w:rsid w:val="00AF0401"/>
    <w:rsid w:val="00AF0F40"/>
    <w:rsid w:val="00AF1831"/>
    <w:rsid w:val="00AF1B48"/>
    <w:rsid w:val="00AF325E"/>
    <w:rsid w:val="00AF612A"/>
    <w:rsid w:val="00AF63CA"/>
    <w:rsid w:val="00AF66FE"/>
    <w:rsid w:val="00AF6ADC"/>
    <w:rsid w:val="00AF7499"/>
    <w:rsid w:val="00B0056F"/>
    <w:rsid w:val="00B008B1"/>
    <w:rsid w:val="00B008EA"/>
    <w:rsid w:val="00B0090C"/>
    <w:rsid w:val="00B00C0A"/>
    <w:rsid w:val="00B00E61"/>
    <w:rsid w:val="00B01917"/>
    <w:rsid w:val="00B02418"/>
    <w:rsid w:val="00B03381"/>
    <w:rsid w:val="00B034F4"/>
    <w:rsid w:val="00B0433B"/>
    <w:rsid w:val="00B04986"/>
    <w:rsid w:val="00B0529A"/>
    <w:rsid w:val="00B05689"/>
    <w:rsid w:val="00B05ECF"/>
    <w:rsid w:val="00B061B2"/>
    <w:rsid w:val="00B065CF"/>
    <w:rsid w:val="00B06C61"/>
    <w:rsid w:val="00B076DC"/>
    <w:rsid w:val="00B07719"/>
    <w:rsid w:val="00B1093B"/>
    <w:rsid w:val="00B113C5"/>
    <w:rsid w:val="00B12510"/>
    <w:rsid w:val="00B131D8"/>
    <w:rsid w:val="00B13C11"/>
    <w:rsid w:val="00B14F3A"/>
    <w:rsid w:val="00B152A2"/>
    <w:rsid w:val="00B159DA"/>
    <w:rsid w:val="00B1653E"/>
    <w:rsid w:val="00B175E3"/>
    <w:rsid w:val="00B2063E"/>
    <w:rsid w:val="00B209C1"/>
    <w:rsid w:val="00B20C64"/>
    <w:rsid w:val="00B21E73"/>
    <w:rsid w:val="00B233E7"/>
    <w:rsid w:val="00B2393B"/>
    <w:rsid w:val="00B2428E"/>
    <w:rsid w:val="00B24B83"/>
    <w:rsid w:val="00B2560A"/>
    <w:rsid w:val="00B25816"/>
    <w:rsid w:val="00B25916"/>
    <w:rsid w:val="00B25C3E"/>
    <w:rsid w:val="00B25F43"/>
    <w:rsid w:val="00B27149"/>
    <w:rsid w:val="00B279C2"/>
    <w:rsid w:val="00B30929"/>
    <w:rsid w:val="00B30DE3"/>
    <w:rsid w:val="00B3187E"/>
    <w:rsid w:val="00B31C59"/>
    <w:rsid w:val="00B31D4E"/>
    <w:rsid w:val="00B32BCA"/>
    <w:rsid w:val="00B34CF1"/>
    <w:rsid w:val="00B34CF2"/>
    <w:rsid w:val="00B357EF"/>
    <w:rsid w:val="00B35934"/>
    <w:rsid w:val="00B36067"/>
    <w:rsid w:val="00B36193"/>
    <w:rsid w:val="00B36AAC"/>
    <w:rsid w:val="00B3710C"/>
    <w:rsid w:val="00B37F2C"/>
    <w:rsid w:val="00B37F50"/>
    <w:rsid w:val="00B422C2"/>
    <w:rsid w:val="00B44C40"/>
    <w:rsid w:val="00B4543A"/>
    <w:rsid w:val="00B45CCE"/>
    <w:rsid w:val="00B479A7"/>
    <w:rsid w:val="00B508FD"/>
    <w:rsid w:val="00B52CA4"/>
    <w:rsid w:val="00B53BA9"/>
    <w:rsid w:val="00B540D9"/>
    <w:rsid w:val="00B547EA"/>
    <w:rsid w:val="00B55241"/>
    <w:rsid w:val="00B56343"/>
    <w:rsid w:val="00B572D8"/>
    <w:rsid w:val="00B60E16"/>
    <w:rsid w:val="00B628B4"/>
    <w:rsid w:val="00B62A69"/>
    <w:rsid w:val="00B63920"/>
    <w:rsid w:val="00B63C0F"/>
    <w:rsid w:val="00B649AC"/>
    <w:rsid w:val="00B657A9"/>
    <w:rsid w:val="00B66E60"/>
    <w:rsid w:val="00B6704D"/>
    <w:rsid w:val="00B675B2"/>
    <w:rsid w:val="00B67AE3"/>
    <w:rsid w:val="00B7008B"/>
    <w:rsid w:val="00B70ECC"/>
    <w:rsid w:val="00B71C14"/>
    <w:rsid w:val="00B72717"/>
    <w:rsid w:val="00B73785"/>
    <w:rsid w:val="00B73E3B"/>
    <w:rsid w:val="00B74D59"/>
    <w:rsid w:val="00B76000"/>
    <w:rsid w:val="00B77481"/>
    <w:rsid w:val="00B80582"/>
    <w:rsid w:val="00B824F3"/>
    <w:rsid w:val="00B82990"/>
    <w:rsid w:val="00B82B8D"/>
    <w:rsid w:val="00B8305E"/>
    <w:rsid w:val="00B84692"/>
    <w:rsid w:val="00B85CFA"/>
    <w:rsid w:val="00B85ED1"/>
    <w:rsid w:val="00B868C5"/>
    <w:rsid w:val="00B86EC1"/>
    <w:rsid w:val="00B86F49"/>
    <w:rsid w:val="00B877FD"/>
    <w:rsid w:val="00B90507"/>
    <w:rsid w:val="00B9176A"/>
    <w:rsid w:val="00B9293E"/>
    <w:rsid w:val="00B92B69"/>
    <w:rsid w:val="00B92BC4"/>
    <w:rsid w:val="00B936E8"/>
    <w:rsid w:val="00B93F5C"/>
    <w:rsid w:val="00B94A2F"/>
    <w:rsid w:val="00B95805"/>
    <w:rsid w:val="00B95C7C"/>
    <w:rsid w:val="00BA0031"/>
    <w:rsid w:val="00BA0C5C"/>
    <w:rsid w:val="00BA1107"/>
    <w:rsid w:val="00BA2280"/>
    <w:rsid w:val="00BA2611"/>
    <w:rsid w:val="00BA2D08"/>
    <w:rsid w:val="00BA3681"/>
    <w:rsid w:val="00BA44B3"/>
    <w:rsid w:val="00BA4835"/>
    <w:rsid w:val="00BA4D75"/>
    <w:rsid w:val="00BA4F7C"/>
    <w:rsid w:val="00BA56F1"/>
    <w:rsid w:val="00BA5DAA"/>
    <w:rsid w:val="00BA67B3"/>
    <w:rsid w:val="00BA7AF8"/>
    <w:rsid w:val="00BA7CAF"/>
    <w:rsid w:val="00BB0136"/>
    <w:rsid w:val="00BB01AC"/>
    <w:rsid w:val="00BB023B"/>
    <w:rsid w:val="00BB0430"/>
    <w:rsid w:val="00BB0C7D"/>
    <w:rsid w:val="00BB0C9E"/>
    <w:rsid w:val="00BB14BC"/>
    <w:rsid w:val="00BB1735"/>
    <w:rsid w:val="00BB1C09"/>
    <w:rsid w:val="00BB3960"/>
    <w:rsid w:val="00BB4C31"/>
    <w:rsid w:val="00BB5603"/>
    <w:rsid w:val="00BB5D71"/>
    <w:rsid w:val="00BB603E"/>
    <w:rsid w:val="00BB63E2"/>
    <w:rsid w:val="00BC0B49"/>
    <w:rsid w:val="00BC0EC1"/>
    <w:rsid w:val="00BC129A"/>
    <w:rsid w:val="00BC1EA9"/>
    <w:rsid w:val="00BC27A5"/>
    <w:rsid w:val="00BC2C76"/>
    <w:rsid w:val="00BC32AC"/>
    <w:rsid w:val="00BC472C"/>
    <w:rsid w:val="00BC546A"/>
    <w:rsid w:val="00BC5BA4"/>
    <w:rsid w:val="00BC63F7"/>
    <w:rsid w:val="00BC772E"/>
    <w:rsid w:val="00BD0290"/>
    <w:rsid w:val="00BD07FA"/>
    <w:rsid w:val="00BD0979"/>
    <w:rsid w:val="00BD1556"/>
    <w:rsid w:val="00BD6349"/>
    <w:rsid w:val="00BD6387"/>
    <w:rsid w:val="00BD6C1E"/>
    <w:rsid w:val="00BE020A"/>
    <w:rsid w:val="00BE0616"/>
    <w:rsid w:val="00BE0E86"/>
    <w:rsid w:val="00BE1390"/>
    <w:rsid w:val="00BE16DB"/>
    <w:rsid w:val="00BE2672"/>
    <w:rsid w:val="00BE281F"/>
    <w:rsid w:val="00BE3585"/>
    <w:rsid w:val="00BE3F42"/>
    <w:rsid w:val="00BE40D1"/>
    <w:rsid w:val="00BE49FF"/>
    <w:rsid w:val="00BE5D19"/>
    <w:rsid w:val="00BE626A"/>
    <w:rsid w:val="00BE6E2F"/>
    <w:rsid w:val="00BE7445"/>
    <w:rsid w:val="00BF046D"/>
    <w:rsid w:val="00BF0C66"/>
    <w:rsid w:val="00BF0C95"/>
    <w:rsid w:val="00BF38D9"/>
    <w:rsid w:val="00BF3D5A"/>
    <w:rsid w:val="00BF3FAE"/>
    <w:rsid w:val="00BF485A"/>
    <w:rsid w:val="00BF5537"/>
    <w:rsid w:val="00BF682F"/>
    <w:rsid w:val="00BF7187"/>
    <w:rsid w:val="00BF7BEB"/>
    <w:rsid w:val="00C009DF"/>
    <w:rsid w:val="00C011EA"/>
    <w:rsid w:val="00C02077"/>
    <w:rsid w:val="00C02613"/>
    <w:rsid w:val="00C026BD"/>
    <w:rsid w:val="00C02A30"/>
    <w:rsid w:val="00C0362A"/>
    <w:rsid w:val="00C03BFC"/>
    <w:rsid w:val="00C045AE"/>
    <w:rsid w:val="00C049B7"/>
    <w:rsid w:val="00C04FE7"/>
    <w:rsid w:val="00C0581F"/>
    <w:rsid w:val="00C05ED0"/>
    <w:rsid w:val="00C0608B"/>
    <w:rsid w:val="00C070CA"/>
    <w:rsid w:val="00C075DC"/>
    <w:rsid w:val="00C07933"/>
    <w:rsid w:val="00C1028C"/>
    <w:rsid w:val="00C11A20"/>
    <w:rsid w:val="00C134BC"/>
    <w:rsid w:val="00C144D0"/>
    <w:rsid w:val="00C14942"/>
    <w:rsid w:val="00C16199"/>
    <w:rsid w:val="00C16FE2"/>
    <w:rsid w:val="00C16FE6"/>
    <w:rsid w:val="00C17181"/>
    <w:rsid w:val="00C17A5B"/>
    <w:rsid w:val="00C20C62"/>
    <w:rsid w:val="00C222A2"/>
    <w:rsid w:val="00C237E2"/>
    <w:rsid w:val="00C23888"/>
    <w:rsid w:val="00C23DC6"/>
    <w:rsid w:val="00C24FEB"/>
    <w:rsid w:val="00C2544F"/>
    <w:rsid w:val="00C2609B"/>
    <w:rsid w:val="00C26604"/>
    <w:rsid w:val="00C2683A"/>
    <w:rsid w:val="00C26F7C"/>
    <w:rsid w:val="00C2766A"/>
    <w:rsid w:val="00C30610"/>
    <w:rsid w:val="00C308DE"/>
    <w:rsid w:val="00C3106B"/>
    <w:rsid w:val="00C312D7"/>
    <w:rsid w:val="00C31548"/>
    <w:rsid w:val="00C32555"/>
    <w:rsid w:val="00C32D19"/>
    <w:rsid w:val="00C32FC4"/>
    <w:rsid w:val="00C331A7"/>
    <w:rsid w:val="00C33977"/>
    <w:rsid w:val="00C34D65"/>
    <w:rsid w:val="00C34F5D"/>
    <w:rsid w:val="00C355A3"/>
    <w:rsid w:val="00C37019"/>
    <w:rsid w:val="00C372C0"/>
    <w:rsid w:val="00C37801"/>
    <w:rsid w:val="00C41BB6"/>
    <w:rsid w:val="00C41FA9"/>
    <w:rsid w:val="00C42209"/>
    <w:rsid w:val="00C428EC"/>
    <w:rsid w:val="00C43356"/>
    <w:rsid w:val="00C447FF"/>
    <w:rsid w:val="00C453C4"/>
    <w:rsid w:val="00C455BD"/>
    <w:rsid w:val="00C46A43"/>
    <w:rsid w:val="00C5091E"/>
    <w:rsid w:val="00C50D2A"/>
    <w:rsid w:val="00C518C6"/>
    <w:rsid w:val="00C51F83"/>
    <w:rsid w:val="00C53352"/>
    <w:rsid w:val="00C5412F"/>
    <w:rsid w:val="00C542E9"/>
    <w:rsid w:val="00C54411"/>
    <w:rsid w:val="00C545C8"/>
    <w:rsid w:val="00C54FAF"/>
    <w:rsid w:val="00C55A9D"/>
    <w:rsid w:val="00C56662"/>
    <w:rsid w:val="00C56B18"/>
    <w:rsid w:val="00C57171"/>
    <w:rsid w:val="00C5738B"/>
    <w:rsid w:val="00C57981"/>
    <w:rsid w:val="00C57E9A"/>
    <w:rsid w:val="00C6049C"/>
    <w:rsid w:val="00C60772"/>
    <w:rsid w:val="00C609AD"/>
    <w:rsid w:val="00C60C18"/>
    <w:rsid w:val="00C61971"/>
    <w:rsid w:val="00C62587"/>
    <w:rsid w:val="00C625F8"/>
    <w:rsid w:val="00C62612"/>
    <w:rsid w:val="00C62ACE"/>
    <w:rsid w:val="00C634AF"/>
    <w:rsid w:val="00C6383A"/>
    <w:rsid w:val="00C64656"/>
    <w:rsid w:val="00C64A36"/>
    <w:rsid w:val="00C6699A"/>
    <w:rsid w:val="00C66EDC"/>
    <w:rsid w:val="00C670F0"/>
    <w:rsid w:val="00C67463"/>
    <w:rsid w:val="00C67FF1"/>
    <w:rsid w:val="00C705CC"/>
    <w:rsid w:val="00C71E0F"/>
    <w:rsid w:val="00C723D2"/>
    <w:rsid w:val="00C73AD0"/>
    <w:rsid w:val="00C73D1D"/>
    <w:rsid w:val="00C73FC6"/>
    <w:rsid w:val="00C7529A"/>
    <w:rsid w:val="00C7566B"/>
    <w:rsid w:val="00C768F1"/>
    <w:rsid w:val="00C773BF"/>
    <w:rsid w:val="00C77C34"/>
    <w:rsid w:val="00C8150E"/>
    <w:rsid w:val="00C81CD2"/>
    <w:rsid w:val="00C81F23"/>
    <w:rsid w:val="00C828E6"/>
    <w:rsid w:val="00C837A4"/>
    <w:rsid w:val="00C842C9"/>
    <w:rsid w:val="00C85134"/>
    <w:rsid w:val="00C851B5"/>
    <w:rsid w:val="00C85F0D"/>
    <w:rsid w:val="00C86124"/>
    <w:rsid w:val="00C871EA"/>
    <w:rsid w:val="00C873B3"/>
    <w:rsid w:val="00C87B54"/>
    <w:rsid w:val="00C90A50"/>
    <w:rsid w:val="00C91626"/>
    <w:rsid w:val="00C917C7"/>
    <w:rsid w:val="00C929BB"/>
    <w:rsid w:val="00C92B48"/>
    <w:rsid w:val="00C933AC"/>
    <w:rsid w:val="00C93721"/>
    <w:rsid w:val="00C93CAF"/>
    <w:rsid w:val="00C943B5"/>
    <w:rsid w:val="00C94915"/>
    <w:rsid w:val="00C94BF9"/>
    <w:rsid w:val="00C9585B"/>
    <w:rsid w:val="00C959B9"/>
    <w:rsid w:val="00C96025"/>
    <w:rsid w:val="00CA0249"/>
    <w:rsid w:val="00CA0455"/>
    <w:rsid w:val="00CA0474"/>
    <w:rsid w:val="00CA11D5"/>
    <w:rsid w:val="00CA27E4"/>
    <w:rsid w:val="00CA2C11"/>
    <w:rsid w:val="00CA2E53"/>
    <w:rsid w:val="00CA4150"/>
    <w:rsid w:val="00CA41D9"/>
    <w:rsid w:val="00CA4698"/>
    <w:rsid w:val="00CA4B33"/>
    <w:rsid w:val="00CA5889"/>
    <w:rsid w:val="00CA5A31"/>
    <w:rsid w:val="00CA649D"/>
    <w:rsid w:val="00CA64CA"/>
    <w:rsid w:val="00CA6588"/>
    <w:rsid w:val="00CA79CF"/>
    <w:rsid w:val="00CB0ABB"/>
    <w:rsid w:val="00CB12CE"/>
    <w:rsid w:val="00CB1A1C"/>
    <w:rsid w:val="00CB2413"/>
    <w:rsid w:val="00CB2ECD"/>
    <w:rsid w:val="00CB3EA3"/>
    <w:rsid w:val="00CB6471"/>
    <w:rsid w:val="00CB6A30"/>
    <w:rsid w:val="00CB6C8A"/>
    <w:rsid w:val="00CB70B3"/>
    <w:rsid w:val="00CB71A9"/>
    <w:rsid w:val="00CB7D4B"/>
    <w:rsid w:val="00CC0B17"/>
    <w:rsid w:val="00CC100F"/>
    <w:rsid w:val="00CC1C71"/>
    <w:rsid w:val="00CC1F13"/>
    <w:rsid w:val="00CC2F63"/>
    <w:rsid w:val="00CC3618"/>
    <w:rsid w:val="00CC4067"/>
    <w:rsid w:val="00CC45D7"/>
    <w:rsid w:val="00CC4F9A"/>
    <w:rsid w:val="00CC569F"/>
    <w:rsid w:val="00CC707C"/>
    <w:rsid w:val="00CC7201"/>
    <w:rsid w:val="00CC75BD"/>
    <w:rsid w:val="00CC7BF1"/>
    <w:rsid w:val="00CC7ED3"/>
    <w:rsid w:val="00CD1051"/>
    <w:rsid w:val="00CD166A"/>
    <w:rsid w:val="00CD1B39"/>
    <w:rsid w:val="00CD1DA4"/>
    <w:rsid w:val="00CD2783"/>
    <w:rsid w:val="00CD27CC"/>
    <w:rsid w:val="00CD4E95"/>
    <w:rsid w:val="00CD5A96"/>
    <w:rsid w:val="00CD5AA6"/>
    <w:rsid w:val="00CD5E8A"/>
    <w:rsid w:val="00CD64BB"/>
    <w:rsid w:val="00CD6802"/>
    <w:rsid w:val="00CD6EC5"/>
    <w:rsid w:val="00CD7B2A"/>
    <w:rsid w:val="00CE0450"/>
    <w:rsid w:val="00CE0618"/>
    <w:rsid w:val="00CE0D13"/>
    <w:rsid w:val="00CE1317"/>
    <w:rsid w:val="00CE1562"/>
    <w:rsid w:val="00CE1DD7"/>
    <w:rsid w:val="00CE2E46"/>
    <w:rsid w:val="00CE5A81"/>
    <w:rsid w:val="00CE5ADF"/>
    <w:rsid w:val="00CF0108"/>
    <w:rsid w:val="00CF063F"/>
    <w:rsid w:val="00CF0F24"/>
    <w:rsid w:val="00CF0F5A"/>
    <w:rsid w:val="00CF20DC"/>
    <w:rsid w:val="00CF2675"/>
    <w:rsid w:val="00CF45FC"/>
    <w:rsid w:val="00CF4B60"/>
    <w:rsid w:val="00CF4C95"/>
    <w:rsid w:val="00CF5764"/>
    <w:rsid w:val="00CF6671"/>
    <w:rsid w:val="00CF7A5B"/>
    <w:rsid w:val="00CF7C2B"/>
    <w:rsid w:val="00CF7D96"/>
    <w:rsid w:val="00CF7E01"/>
    <w:rsid w:val="00CF7F18"/>
    <w:rsid w:val="00D006B8"/>
    <w:rsid w:val="00D00CDE"/>
    <w:rsid w:val="00D013A7"/>
    <w:rsid w:val="00D0172E"/>
    <w:rsid w:val="00D01895"/>
    <w:rsid w:val="00D01E95"/>
    <w:rsid w:val="00D023DE"/>
    <w:rsid w:val="00D041B4"/>
    <w:rsid w:val="00D0495B"/>
    <w:rsid w:val="00D04CF1"/>
    <w:rsid w:val="00D06155"/>
    <w:rsid w:val="00D06BDF"/>
    <w:rsid w:val="00D0739E"/>
    <w:rsid w:val="00D10D03"/>
    <w:rsid w:val="00D10FFA"/>
    <w:rsid w:val="00D11A18"/>
    <w:rsid w:val="00D122CA"/>
    <w:rsid w:val="00D12A07"/>
    <w:rsid w:val="00D13960"/>
    <w:rsid w:val="00D150AD"/>
    <w:rsid w:val="00D15286"/>
    <w:rsid w:val="00D15807"/>
    <w:rsid w:val="00D16586"/>
    <w:rsid w:val="00D16E79"/>
    <w:rsid w:val="00D17114"/>
    <w:rsid w:val="00D17F0B"/>
    <w:rsid w:val="00D207A3"/>
    <w:rsid w:val="00D20D46"/>
    <w:rsid w:val="00D2189B"/>
    <w:rsid w:val="00D219CA"/>
    <w:rsid w:val="00D21C94"/>
    <w:rsid w:val="00D22066"/>
    <w:rsid w:val="00D22A9E"/>
    <w:rsid w:val="00D22EC0"/>
    <w:rsid w:val="00D238AC"/>
    <w:rsid w:val="00D23F4B"/>
    <w:rsid w:val="00D24617"/>
    <w:rsid w:val="00D2481C"/>
    <w:rsid w:val="00D279EE"/>
    <w:rsid w:val="00D30533"/>
    <w:rsid w:val="00D30B66"/>
    <w:rsid w:val="00D30E02"/>
    <w:rsid w:val="00D323B3"/>
    <w:rsid w:val="00D33F36"/>
    <w:rsid w:val="00D33F64"/>
    <w:rsid w:val="00D3405C"/>
    <w:rsid w:val="00D340D1"/>
    <w:rsid w:val="00D34CBE"/>
    <w:rsid w:val="00D34D8E"/>
    <w:rsid w:val="00D35553"/>
    <w:rsid w:val="00D36F7A"/>
    <w:rsid w:val="00D37011"/>
    <w:rsid w:val="00D40780"/>
    <w:rsid w:val="00D40DC8"/>
    <w:rsid w:val="00D4117F"/>
    <w:rsid w:val="00D41C54"/>
    <w:rsid w:val="00D4209F"/>
    <w:rsid w:val="00D42160"/>
    <w:rsid w:val="00D42C96"/>
    <w:rsid w:val="00D42FB2"/>
    <w:rsid w:val="00D43296"/>
    <w:rsid w:val="00D4437F"/>
    <w:rsid w:val="00D44AE6"/>
    <w:rsid w:val="00D45503"/>
    <w:rsid w:val="00D45D55"/>
    <w:rsid w:val="00D45DBA"/>
    <w:rsid w:val="00D46007"/>
    <w:rsid w:val="00D4772B"/>
    <w:rsid w:val="00D47B69"/>
    <w:rsid w:val="00D52ED7"/>
    <w:rsid w:val="00D5308C"/>
    <w:rsid w:val="00D53375"/>
    <w:rsid w:val="00D53B33"/>
    <w:rsid w:val="00D55181"/>
    <w:rsid w:val="00D56557"/>
    <w:rsid w:val="00D57E58"/>
    <w:rsid w:val="00D6054D"/>
    <w:rsid w:val="00D623A6"/>
    <w:rsid w:val="00D6263E"/>
    <w:rsid w:val="00D62713"/>
    <w:rsid w:val="00D62BAE"/>
    <w:rsid w:val="00D63715"/>
    <w:rsid w:val="00D653B5"/>
    <w:rsid w:val="00D655A1"/>
    <w:rsid w:val="00D662DA"/>
    <w:rsid w:val="00D66E41"/>
    <w:rsid w:val="00D66EBC"/>
    <w:rsid w:val="00D67047"/>
    <w:rsid w:val="00D671CC"/>
    <w:rsid w:val="00D67CA7"/>
    <w:rsid w:val="00D70784"/>
    <w:rsid w:val="00D709E7"/>
    <w:rsid w:val="00D7164D"/>
    <w:rsid w:val="00D7255A"/>
    <w:rsid w:val="00D72B6A"/>
    <w:rsid w:val="00D73314"/>
    <w:rsid w:val="00D73EDF"/>
    <w:rsid w:val="00D75899"/>
    <w:rsid w:val="00D76272"/>
    <w:rsid w:val="00D76523"/>
    <w:rsid w:val="00D77888"/>
    <w:rsid w:val="00D77BB8"/>
    <w:rsid w:val="00D81FF4"/>
    <w:rsid w:val="00D8227C"/>
    <w:rsid w:val="00D82545"/>
    <w:rsid w:val="00D825D1"/>
    <w:rsid w:val="00D832D9"/>
    <w:rsid w:val="00D832EE"/>
    <w:rsid w:val="00D8338D"/>
    <w:rsid w:val="00D83A46"/>
    <w:rsid w:val="00D84254"/>
    <w:rsid w:val="00D845B0"/>
    <w:rsid w:val="00D846E1"/>
    <w:rsid w:val="00D84FD2"/>
    <w:rsid w:val="00D853AA"/>
    <w:rsid w:val="00D8591C"/>
    <w:rsid w:val="00D85BEC"/>
    <w:rsid w:val="00D85CA1"/>
    <w:rsid w:val="00D861A4"/>
    <w:rsid w:val="00D8639A"/>
    <w:rsid w:val="00D86453"/>
    <w:rsid w:val="00D866BD"/>
    <w:rsid w:val="00D87076"/>
    <w:rsid w:val="00D87A14"/>
    <w:rsid w:val="00D9092B"/>
    <w:rsid w:val="00D90978"/>
    <w:rsid w:val="00D91CC5"/>
    <w:rsid w:val="00D9218A"/>
    <w:rsid w:val="00D93626"/>
    <w:rsid w:val="00D9457C"/>
    <w:rsid w:val="00D94DF1"/>
    <w:rsid w:val="00D955B8"/>
    <w:rsid w:val="00D96377"/>
    <w:rsid w:val="00D967A6"/>
    <w:rsid w:val="00DA150B"/>
    <w:rsid w:val="00DA1717"/>
    <w:rsid w:val="00DA2377"/>
    <w:rsid w:val="00DA369D"/>
    <w:rsid w:val="00DA3D3B"/>
    <w:rsid w:val="00DA3D77"/>
    <w:rsid w:val="00DA41C5"/>
    <w:rsid w:val="00DA453A"/>
    <w:rsid w:val="00DA53E2"/>
    <w:rsid w:val="00DA5531"/>
    <w:rsid w:val="00DA56ED"/>
    <w:rsid w:val="00DA62C2"/>
    <w:rsid w:val="00DB022C"/>
    <w:rsid w:val="00DB0952"/>
    <w:rsid w:val="00DB09C8"/>
    <w:rsid w:val="00DB0D3F"/>
    <w:rsid w:val="00DB0F4F"/>
    <w:rsid w:val="00DB1387"/>
    <w:rsid w:val="00DB164E"/>
    <w:rsid w:val="00DB174B"/>
    <w:rsid w:val="00DB1C8B"/>
    <w:rsid w:val="00DB1D12"/>
    <w:rsid w:val="00DB2083"/>
    <w:rsid w:val="00DB223E"/>
    <w:rsid w:val="00DB26D8"/>
    <w:rsid w:val="00DB2790"/>
    <w:rsid w:val="00DB2CFD"/>
    <w:rsid w:val="00DB3A2E"/>
    <w:rsid w:val="00DB519E"/>
    <w:rsid w:val="00DB5874"/>
    <w:rsid w:val="00DB590D"/>
    <w:rsid w:val="00DB5A9A"/>
    <w:rsid w:val="00DB7398"/>
    <w:rsid w:val="00DC00AF"/>
    <w:rsid w:val="00DC03D0"/>
    <w:rsid w:val="00DC0847"/>
    <w:rsid w:val="00DC09E6"/>
    <w:rsid w:val="00DC1531"/>
    <w:rsid w:val="00DC1A2C"/>
    <w:rsid w:val="00DC23DD"/>
    <w:rsid w:val="00DC26CD"/>
    <w:rsid w:val="00DC28B5"/>
    <w:rsid w:val="00DC32F1"/>
    <w:rsid w:val="00DC41B8"/>
    <w:rsid w:val="00DC44BB"/>
    <w:rsid w:val="00DC553C"/>
    <w:rsid w:val="00DC58F9"/>
    <w:rsid w:val="00DC5CCA"/>
    <w:rsid w:val="00DC6EAB"/>
    <w:rsid w:val="00DC72A3"/>
    <w:rsid w:val="00DD0072"/>
    <w:rsid w:val="00DD05B1"/>
    <w:rsid w:val="00DD070C"/>
    <w:rsid w:val="00DD0F0F"/>
    <w:rsid w:val="00DD1662"/>
    <w:rsid w:val="00DD31FE"/>
    <w:rsid w:val="00DD33B9"/>
    <w:rsid w:val="00DD358E"/>
    <w:rsid w:val="00DD3E59"/>
    <w:rsid w:val="00DD416E"/>
    <w:rsid w:val="00DD46AD"/>
    <w:rsid w:val="00DD53BE"/>
    <w:rsid w:val="00DD5685"/>
    <w:rsid w:val="00DD5D63"/>
    <w:rsid w:val="00DD6911"/>
    <w:rsid w:val="00DD7C56"/>
    <w:rsid w:val="00DE0482"/>
    <w:rsid w:val="00DE0FB3"/>
    <w:rsid w:val="00DE46DC"/>
    <w:rsid w:val="00DE4AF3"/>
    <w:rsid w:val="00DE4DD0"/>
    <w:rsid w:val="00DE60A9"/>
    <w:rsid w:val="00DE6215"/>
    <w:rsid w:val="00DF0223"/>
    <w:rsid w:val="00DF1D37"/>
    <w:rsid w:val="00DF2654"/>
    <w:rsid w:val="00DF26BE"/>
    <w:rsid w:val="00DF2D2E"/>
    <w:rsid w:val="00DF2E71"/>
    <w:rsid w:val="00DF3A45"/>
    <w:rsid w:val="00DF3A9A"/>
    <w:rsid w:val="00DF60D1"/>
    <w:rsid w:val="00DF6568"/>
    <w:rsid w:val="00DF6F26"/>
    <w:rsid w:val="00DF7D3C"/>
    <w:rsid w:val="00E00307"/>
    <w:rsid w:val="00E00F74"/>
    <w:rsid w:val="00E01D18"/>
    <w:rsid w:val="00E01D22"/>
    <w:rsid w:val="00E02029"/>
    <w:rsid w:val="00E0387F"/>
    <w:rsid w:val="00E0443D"/>
    <w:rsid w:val="00E0470D"/>
    <w:rsid w:val="00E05DCE"/>
    <w:rsid w:val="00E06BC0"/>
    <w:rsid w:val="00E06ED4"/>
    <w:rsid w:val="00E103CB"/>
    <w:rsid w:val="00E1071E"/>
    <w:rsid w:val="00E10AB1"/>
    <w:rsid w:val="00E113A7"/>
    <w:rsid w:val="00E12589"/>
    <w:rsid w:val="00E12B4E"/>
    <w:rsid w:val="00E12B89"/>
    <w:rsid w:val="00E12E39"/>
    <w:rsid w:val="00E13542"/>
    <w:rsid w:val="00E14B59"/>
    <w:rsid w:val="00E14F28"/>
    <w:rsid w:val="00E1525D"/>
    <w:rsid w:val="00E16666"/>
    <w:rsid w:val="00E167C8"/>
    <w:rsid w:val="00E17BE1"/>
    <w:rsid w:val="00E20AAB"/>
    <w:rsid w:val="00E20B45"/>
    <w:rsid w:val="00E20F95"/>
    <w:rsid w:val="00E21272"/>
    <w:rsid w:val="00E23562"/>
    <w:rsid w:val="00E23842"/>
    <w:rsid w:val="00E24238"/>
    <w:rsid w:val="00E255E2"/>
    <w:rsid w:val="00E259B0"/>
    <w:rsid w:val="00E2636F"/>
    <w:rsid w:val="00E26743"/>
    <w:rsid w:val="00E27328"/>
    <w:rsid w:val="00E2775D"/>
    <w:rsid w:val="00E30718"/>
    <w:rsid w:val="00E3094C"/>
    <w:rsid w:val="00E30A69"/>
    <w:rsid w:val="00E313C5"/>
    <w:rsid w:val="00E31E6F"/>
    <w:rsid w:val="00E3233F"/>
    <w:rsid w:val="00E329C3"/>
    <w:rsid w:val="00E33A76"/>
    <w:rsid w:val="00E33D3C"/>
    <w:rsid w:val="00E34438"/>
    <w:rsid w:val="00E3467B"/>
    <w:rsid w:val="00E34AF6"/>
    <w:rsid w:val="00E35590"/>
    <w:rsid w:val="00E357D8"/>
    <w:rsid w:val="00E35917"/>
    <w:rsid w:val="00E3609F"/>
    <w:rsid w:val="00E370CB"/>
    <w:rsid w:val="00E40069"/>
    <w:rsid w:val="00E4062A"/>
    <w:rsid w:val="00E408BB"/>
    <w:rsid w:val="00E41042"/>
    <w:rsid w:val="00E41B71"/>
    <w:rsid w:val="00E41E08"/>
    <w:rsid w:val="00E4283F"/>
    <w:rsid w:val="00E42C5C"/>
    <w:rsid w:val="00E42CF2"/>
    <w:rsid w:val="00E4324A"/>
    <w:rsid w:val="00E43273"/>
    <w:rsid w:val="00E439B0"/>
    <w:rsid w:val="00E44EE4"/>
    <w:rsid w:val="00E4534F"/>
    <w:rsid w:val="00E4544E"/>
    <w:rsid w:val="00E4548B"/>
    <w:rsid w:val="00E45A2B"/>
    <w:rsid w:val="00E45A51"/>
    <w:rsid w:val="00E45AAD"/>
    <w:rsid w:val="00E460FF"/>
    <w:rsid w:val="00E47156"/>
    <w:rsid w:val="00E47A27"/>
    <w:rsid w:val="00E5084B"/>
    <w:rsid w:val="00E51799"/>
    <w:rsid w:val="00E51C6D"/>
    <w:rsid w:val="00E52EB0"/>
    <w:rsid w:val="00E53C24"/>
    <w:rsid w:val="00E555F6"/>
    <w:rsid w:val="00E55A2A"/>
    <w:rsid w:val="00E55C76"/>
    <w:rsid w:val="00E561FE"/>
    <w:rsid w:val="00E564F2"/>
    <w:rsid w:val="00E56E30"/>
    <w:rsid w:val="00E56E36"/>
    <w:rsid w:val="00E57054"/>
    <w:rsid w:val="00E5783D"/>
    <w:rsid w:val="00E57A1A"/>
    <w:rsid w:val="00E57DC2"/>
    <w:rsid w:val="00E6003B"/>
    <w:rsid w:val="00E60CF4"/>
    <w:rsid w:val="00E62407"/>
    <w:rsid w:val="00E62BD1"/>
    <w:rsid w:val="00E63CF8"/>
    <w:rsid w:val="00E63FA2"/>
    <w:rsid w:val="00E6414F"/>
    <w:rsid w:val="00E64361"/>
    <w:rsid w:val="00E646D5"/>
    <w:rsid w:val="00E65229"/>
    <w:rsid w:val="00E65F97"/>
    <w:rsid w:val="00E661C2"/>
    <w:rsid w:val="00E666E0"/>
    <w:rsid w:val="00E679A3"/>
    <w:rsid w:val="00E67C1A"/>
    <w:rsid w:val="00E7085C"/>
    <w:rsid w:val="00E71881"/>
    <w:rsid w:val="00E71BB2"/>
    <w:rsid w:val="00E723EB"/>
    <w:rsid w:val="00E72C62"/>
    <w:rsid w:val="00E72E12"/>
    <w:rsid w:val="00E7303D"/>
    <w:rsid w:val="00E7387E"/>
    <w:rsid w:val="00E741E3"/>
    <w:rsid w:val="00E74A68"/>
    <w:rsid w:val="00E75159"/>
    <w:rsid w:val="00E751AB"/>
    <w:rsid w:val="00E753B6"/>
    <w:rsid w:val="00E7618F"/>
    <w:rsid w:val="00E76F96"/>
    <w:rsid w:val="00E76FA7"/>
    <w:rsid w:val="00E80612"/>
    <w:rsid w:val="00E8096D"/>
    <w:rsid w:val="00E80DE7"/>
    <w:rsid w:val="00E82EFF"/>
    <w:rsid w:val="00E83481"/>
    <w:rsid w:val="00E83E28"/>
    <w:rsid w:val="00E84552"/>
    <w:rsid w:val="00E84E60"/>
    <w:rsid w:val="00E850B2"/>
    <w:rsid w:val="00E850C8"/>
    <w:rsid w:val="00E85568"/>
    <w:rsid w:val="00E85CBA"/>
    <w:rsid w:val="00E868B1"/>
    <w:rsid w:val="00E87BB9"/>
    <w:rsid w:val="00E90EA5"/>
    <w:rsid w:val="00E91045"/>
    <w:rsid w:val="00E91712"/>
    <w:rsid w:val="00E91BC6"/>
    <w:rsid w:val="00E91CBC"/>
    <w:rsid w:val="00E926DD"/>
    <w:rsid w:val="00E92A7F"/>
    <w:rsid w:val="00E92DE6"/>
    <w:rsid w:val="00E947A9"/>
    <w:rsid w:val="00E95278"/>
    <w:rsid w:val="00E969B5"/>
    <w:rsid w:val="00E974D2"/>
    <w:rsid w:val="00E97624"/>
    <w:rsid w:val="00E97A39"/>
    <w:rsid w:val="00EA02F1"/>
    <w:rsid w:val="00EA0913"/>
    <w:rsid w:val="00EA15AD"/>
    <w:rsid w:val="00EA4054"/>
    <w:rsid w:val="00EA4559"/>
    <w:rsid w:val="00EA45E8"/>
    <w:rsid w:val="00EA5020"/>
    <w:rsid w:val="00EA7331"/>
    <w:rsid w:val="00EA796F"/>
    <w:rsid w:val="00EB0CD2"/>
    <w:rsid w:val="00EB3070"/>
    <w:rsid w:val="00EB6BF5"/>
    <w:rsid w:val="00EB6CBE"/>
    <w:rsid w:val="00EB7D79"/>
    <w:rsid w:val="00EC02B9"/>
    <w:rsid w:val="00EC2A15"/>
    <w:rsid w:val="00EC2A33"/>
    <w:rsid w:val="00EC2EBC"/>
    <w:rsid w:val="00EC40C6"/>
    <w:rsid w:val="00EC4203"/>
    <w:rsid w:val="00EC5744"/>
    <w:rsid w:val="00EC6C12"/>
    <w:rsid w:val="00ED1508"/>
    <w:rsid w:val="00ED2854"/>
    <w:rsid w:val="00ED34AE"/>
    <w:rsid w:val="00ED401A"/>
    <w:rsid w:val="00ED406E"/>
    <w:rsid w:val="00ED4341"/>
    <w:rsid w:val="00ED55F8"/>
    <w:rsid w:val="00ED5D9F"/>
    <w:rsid w:val="00ED6925"/>
    <w:rsid w:val="00ED7991"/>
    <w:rsid w:val="00EE146A"/>
    <w:rsid w:val="00EE2BA5"/>
    <w:rsid w:val="00EE351A"/>
    <w:rsid w:val="00EE35AE"/>
    <w:rsid w:val="00EE4538"/>
    <w:rsid w:val="00EE54E8"/>
    <w:rsid w:val="00EE5E68"/>
    <w:rsid w:val="00EE656C"/>
    <w:rsid w:val="00EE69EE"/>
    <w:rsid w:val="00EE730E"/>
    <w:rsid w:val="00EE7FBF"/>
    <w:rsid w:val="00EF0510"/>
    <w:rsid w:val="00EF075E"/>
    <w:rsid w:val="00EF1F8B"/>
    <w:rsid w:val="00EF51C9"/>
    <w:rsid w:val="00EF6745"/>
    <w:rsid w:val="00EF6E3D"/>
    <w:rsid w:val="00EF7E6A"/>
    <w:rsid w:val="00F00564"/>
    <w:rsid w:val="00F024DC"/>
    <w:rsid w:val="00F02C3D"/>
    <w:rsid w:val="00F05A82"/>
    <w:rsid w:val="00F05D08"/>
    <w:rsid w:val="00F07E12"/>
    <w:rsid w:val="00F129FA"/>
    <w:rsid w:val="00F12E84"/>
    <w:rsid w:val="00F132BA"/>
    <w:rsid w:val="00F13E4B"/>
    <w:rsid w:val="00F15147"/>
    <w:rsid w:val="00F164ED"/>
    <w:rsid w:val="00F166B7"/>
    <w:rsid w:val="00F166B9"/>
    <w:rsid w:val="00F16AE0"/>
    <w:rsid w:val="00F177E8"/>
    <w:rsid w:val="00F17A21"/>
    <w:rsid w:val="00F2069F"/>
    <w:rsid w:val="00F22424"/>
    <w:rsid w:val="00F2299B"/>
    <w:rsid w:val="00F229FA"/>
    <w:rsid w:val="00F22C5E"/>
    <w:rsid w:val="00F23376"/>
    <w:rsid w:val="00F235FB"/>
    <w:rsid w:val="00F23763"/>
    <w:rsid w:val="00F23775"/>
    <w:rsid w:val="00F2422D"/>
    <w:rsid w:val="00F25398"/>
    <w:rsid w:val="00F253AD"/>
    <w:rsid w:val="00F2553D"/>
    <w:rsid w:val="00F255BD"/>
    <w:rsid w:val="00F26D7A"/>
    <w:rsid w:val="00F2754E"/>
    <w:rsid w:val="00F3005C"/>
    <w:rsid w:val="00F31307"/>
    <w:rsid w:val="00F31FAE"/>
    <w:rsid w:val="00F32811"/>
    <w:rsid w:val="00F32850"/>
    <w:rsid w:val="00F32C1C"/>
    <w:rsid w:val="00F32D91"/>
    <w:rsid w:val="00F32F10"/>
    <w:rsid w:val="00F333AE"/>
    <w:rsid w:val="00F33529"/>
    <w:rsid w:val="00F335B8"/>
    <w:rsid w:val="00F33F8D"/>
    <w:rsid w:val="00F358B2"/>
    <w:rsid w:val="00F374AD"/>
    <w:rsid w:val="00F37C81"/>
    <w:rsid w:val="00F424E4"/>
    <w:rsid w:val="00F42CBB"/>
    <w:rsid w:val="00F433C9"/>
    <w:rsid w:val="00F44EB8"/>
    <w:rsid w:val="00F456E8"/>
    <w:rsid w:val="00F459E9"/>
    <w:rsid w:val="00F46111"/>
    <w:rsid w:val="00F46406"/>
    <w:rsid w:val="00F50A9E"/>
    <w:rsid w:val="00F510EC"/>
    <w:rsid w:val="00F5122D"/>
    <w:rsid w:val="00F51906"/>
    <w:rsid w:val="00F525B9"/>
    <w:rsid w:val="00F528F1"/>
    <w:rsid w:val="00F52A03"/>
    <w:rsid w:val="00F533CB"/>
    <w:rsid w:val="00F54271"/>
    <w:rsid w:val="00F54924"/>
    <w:rsid w:val="00F5643B"/>
    <w:rsid w:val="00F564ED"/>
    <w:rsid w:val="00F56B10"/>
    <w:rsid w:val="00F570BE"/>
    <w:rsid w:val="00F57201"/>
    <w:rsid w:val="00F60139"/>
    <w:rsid w:val="00F6034E"/>
    <w:rsid w:val="00F60CF4"/>
    <w:rsid w:val="00F60D96"/>
    <w:rsid w:val="00F616E5"/>
    <w:rsid w:val="00F61712"/>
    <w:rsid w:val="00F62A31"/>
    <w:rsid w:val="00F64570"/>
    <w:rsid w:val="00F64D2A"/>
    <w:rsid w:val="00F655A9"/>
    <w:rsid w:val="00F662A0"/>
    <w:rsid w:val="00F6710B"/>
    <w:rsid w:val="00F67BE5"/>
    <w:rsid w:val="00F67E4F"/>
    <w:rsid w:val="00F70B48"/>
    <w:rsid w:val="00F70DB3"/>
    <w:rsid w:val="00F71B52"/>
    <w:rsid w:val="00F7219D"/>
    <w:rsid w:val="00F7276F"/>
    <w:rsid w:val="00F73102"/>
    <w:rsid w:val="00F73194"/>
    <w:rsid w:val="00F73C0B"/>
    <w:rsid w:val="00F73CA5"/>
    <w:rsid w:val="00F74043"/>
    <w:rsid w:val="00F752A3"/>
    <w:rsid w:val="00F75494"/>
    <w:rsid w:val="00F75B5A"/>
    <w:rsid w:val="00F76331"/>
    <w:rsid w:val="00F763F0"/>
    <w:rsid w:val="00F80BFE"/>
    <w:rsid w:val="00F8169D"/>
    <w:rsid w:val="00F81A63"/>
    <w:rsid w:val="00F81B12"/>
    <w:rsid w:val="00F827BB"/>
    <w:rsid w:val="00F828C2"/>
    <w:rsid w:val="00F83010"/>
    <w:rsid w:val="00F83E03"/>
    <w:rsid w:val="00F840A9"/>
    <w:rsid w:val="00F845DD"/>
    <w:rsid w:val="00F85357"/>
    <w:rsid w:val="00F85BB8"/>
    <w:rsid w:val="00F85C2E"/>
    <w:rsid w:val="00F85C59"/>
    <w:rsid w:val="00F85D44"/>
    <w:rsid w:val="00F863E6"/>
    <w:rsid w:val="00F8736F"/>
    <w:rsid w:val="00F8783C"/>
    <w:rsid w:val="00F90F62"/>
    <w:rsid w:val="00F91CBB"/>
    <w:rsid w:val="00F92662"/>
    <w:rsid w:val="00F92C75"/>
    <w:rsid w:val="00F931FF"/>
    <w:rsid w:val="00F933DC"/>
    <w:rsid w:val="00F93799"/>
    <w:rsid w:val="00F94814"/>
    <w:rsid w:val="00F9590C"/>
    <w:rsid w:val="00F95C76"/>
    <w:rsid w:val="00F95EE8"/>
    <w:rsid w:val="00F95FD2"/>
    <w:rsid w:val="00F96504"/>
    <w:rsid w:val="00F96665"/>
    <w:rsid w:val="00F96A5A"/>
    <w:rsid w:val="00F96ECD"/>
    <w:rsid w:val="00F97729"/>
    <w:rsid w:val="00FA0CED"/>
    <w:rsid w:val="00FA153C"/>
    <w:rsid w:val="00FA1573"/>
    <w:rsid w:val="00FA2ACF"/>
    <w:rsid w:val="00FA2F59"/>
    <w:rsid w:val="00FA3938"/>
    <w:rsid w:val="00FA3B00"/>
    <w:rsid w:val="00FA3B6E"/>
    <w:rsid w:val="00FA3BB3"/>
    <w:rsid w:val="00FA3C3A"/>
    <w:rsid w:val="00FA3DAC"/>
    <w:rsid w:val="00FA49AD"/>
    <w:rsid w:val="00FA54B3"/>
    <w:rsid w:val="00FA5F26"/>
    <w:rsid w:val="00FA692F"/>
    <w:rsid w:val="00FA7E83"/>
    <w:rsid w:val="00FB02B4"/>
    <w:rsid w:val="00FB05D9"/>
    <w:rsid w:val="00FB443D"/>
    <w:rsid w:val="00FB5412"/>
    <w:rsid w:val="00FB5467"/>
    <w:rsid w:val="00FB6C1B"/>
    <w:rsid w:val="00FB7001"/>
    <w:rsid w:val="00FB7654"/>
    <w:rsid w:val="00FC032A"/>
    <w:rsid w:val="00FC0442"/>
    <w:rsid w:val="00FC1173"/>
    <w:rsid w:val="00FC1BB0"/>
    <w:rsid w:val="00FC1C83"/>
    <w:rsid w:val="00FC2CE4"/>
    <w:rsid w:val="00FC33B4"/>
    <w:rsid w:val="00FC3B23"/>
    <w:rsid w:val="00FC48BE"/>
    <w:rsid w:val="00FC538A"/>
    <w:rsid w:val="00FC53FD"/>
    <w:rsid w:val="00FC5567"/>
    <w:rsid w:val="00FC5E23"/>
    <w:rsid w:val="00FC634E"/>
    <w:rsid w:val="00FC7077"/>
    <w:rsid w:val="00FD077A"/>
    <w:rsid w:val="00FD0EA2"/>
    <w:rsid w:val="00FD2173"/>
    <w:rsid w:val="00FD2442"/>
    <w:rsid w:val="00FD2A3B"/>
    <w:rsid w:val="00FD37B7"/>
    <w:rsid w:val="00FD441B"/>
    <w:rsid w:val="00FD468F"/>
    <w:rsid w:val="00FD46C6"/>
    <w:rsid w:val="00FD5922"/>
    <w:rsid w:val="00FD5D3E"/>
    <w:rsid w:val="00FD6285"/>
    <w:rsid w:val="00FD6421"/>
    <w:rsid w:val="00FD72F2"/>
    <w:rsid w:val="00FD7845"/>
    <w:rsid w:val="00FD78EE"/>
    <w:rsid w:val="00FD7E17"/>
    <w:rsid w:val="00FE0459"/>
    <w:rsid w:val="00FE0F22"/>
    <w:rsid w:val="00FE1FD0"/>
    <w:rsid w:val="00FE203B"/>
    <w:rsid w:val="00FE29A6"/>
    <w:rsid w:val="00FE3848"/>
    <w:rsid w:val="00FE4497"/>
    <w:rsid w:val="00FE49BB"/>
    <w:rsid w:val="00FE6253"/>
    <w:rsid w:val="00FE62A7"/>
    <w:rsid w:val="00FF03A0"/>
    <w:rsid w:val="00FF05B6"/>
    <w:rsid w:val="00FF0E8F"/>
    <w:rsid w:val="00FF14AA"/>
    <w:rsid w:val="00FF17B2"/>
    <w:rsid w:val="00FF4409"/>
    <w:rsid w:val="00FF5BBE"/>
    <w:rsid w:val="00FF5C9E"/>
    <w:rsid w:val="00FF6A19"/>
    <w:rsid w:val="00FF6C0F"/>
    <w:rsid w:val="00FF6E94"/>
    <w:rsid w:val="00FF78CC"/>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locked="1" w:uiPriority="99"/>
    <w:lsdException w:name="Strong" w:locked="1" w:semiHidden="0" w:uiPriority="22" w:unhideWhenUsed="0" w:qFormat="1"/>
    <w:lsdException w:name="Emphasis" w:locked="1"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odytext"/>
    <w:qFormat/>
    <w:rsid w:val="00D0172E"/>
    <w:pPr>
      <w:keepLines/>
      <w:widowControl w:val="0"/>
      <w:shd w:val="clear" w:color="auto" w:fill="FFFFFF"/>
      <w:spacing w:before="60" w:after="120"/>
    </w:pPr>
    <w:rPr>
      <w:rFonts w:ascii="Tahoma" w:hAnsi="Tahoma" w:cs="Tahoma"/>
      <w:szCs w:val="16"/>
      <w:lang w:bidi="ar-SA"/>
    </w:rPr>
  </w:style>
  <w:style w:type="paragraph" w:styleId="Heading1">
    <w:name w:val="heading 1"/>
    <w:basedOn w:val="Normal"/>
    <w:next w:val="Bodytext"/>
    <w:qFormat/>
    <w:rsid w:val="00B21E73"/>
    <w:pPr>
      <w:keepNext/>
      <w:keepLines w:val="0"/>
      <w:pageBreakBefore/>
      <w:shd w:val="clear" w:color="auto" w:fill="auto"/>
      <w:tabs>
        <w:tab w:val="left" w:pos="1440"/>
      </w:tabs>
      <w:overflowPunct w:val="0"/>
      <w:autoSpaceDE w:val="0"/>
      <w:autoSpaceDN w:val="0"/>
      <w:adjustRightInd w:val="0"/>
      <w:spacing w:before="400" w:after="400"/>
      <w:textAlignment w:val="baseline"/>
      <w:outlineLvl w:val="0"/>
    </w:pPr>
    <w:rPr>
      <w:rFonts w:cs="Times New Roman"/>
      <w:b/>
      <w:bCs/>
      <w:noProof/>
      <w:sz w:val="40"/>
      <w:szCs w:val="40"/>
    </w:rPr>
  </w:style>
  <w:style w:type="paragraph" w:styleId="Heading2">
    <w:name w:val="heading 2"/>
    <w:basedOn w:val="Normal"/>
    <w:next w:val="Bodytext"/>
    <w:qFormat/>
    <w:rsid w:val="00270D54"/>
    <w:pPr>
      <w:keepNext/>
      <w:keepLines w:val="0"/>
      <w:widowControl/>
      <w:pBdr>
        <w:bottom w:val="single" w:sz="6" w:space="1" w:color="C0C0C0"/>
      </w:pBdr>
      <w:shd w:val="clear" w:color="auto" w:fill="auto"/>
      <w:spacing w:before="400" w:after="320" w:line="360" w:lineRule="auto"/>
      <w:outlineLvl w:val="1"/>
    </w:pPr>
    <w:rPr>
      <w:b/>
      <w:bCs/>
      <w:sz w:val="32"/>
      <w:szCs w:val="32"/>
    </w:rPr>
  </w:style>
  <w:style w:type="paragraph" w:styleId="Heading3">
    <w:name w:val="heading 3"/>
    <w:basedOn w:val="Normal"/>
    <w:next w:val="Bodytext"/>
    <w:qFormat/>
    <w:rsid w:val="00270D54"/>
    <w:pPr>
      <w:keepNext/>
      <w:keepLines w:val="0"/>
      <w:widowControl/>
      <w:shd w:val="clear" w:color="auto" w:fill="auto"/>
      <w:spacing w:before="360" w:after="360"/>
      <w:outlineLvl w:val="2"/>
    </w:pPr>
    <w:rPr>
      <w:b/>
      <w:bCs/>
      <w:iCs/>
      <w:sz w:val="28"/>
      <w:szCs w:val="28"/>
    </w:rPr>
  </w:style>
  <w:style w:type="paragraph" w:styleId="Heading4">
    <w:name w:val="heading 4"/>
    <w:basedOn w:val="Normal"/>
    <w:next w:val="Bodytext"/>
    <w:qFormat/>
    <w:rsid w:val="00270D54"/>
    <w:pPr>
      <w:keepNext/>
      <w:keepLines w:val="0"/>
      <w:widowControl/>
      <w:shd w:val="clear" w:color="auto" w:fill="auto"/>
      <w:spacing w:before="240" w:after="360"/>
      <w:outlineLvl w:val="3"/>
    </w:pPr>
    <w:rPr>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1946DD"/>
    <w:rPr>
      <w:rFonts w:cs="Times New Roman"/>
      <w:sz w:val="16"/>
      <w:szCs w:val="16"/>
    </w:rPr>
  </w:style>
  <w:style w:type="paragraph" w:customStyle="1" w:styleId="Bodytext">
    <w:name w:val="Bodytext"/>
    <w:link w:val="BodytextChar"/>
    <w:rsid w:val="00982631"/>
    <w:pPr>
      <w:spacing w:before="60" w:after="120"/>
    </w:pPr>
    <w:rPr>
      <w:rFonts w:ascii="Tahoma" w:hAnsi="Tahoma" w:cs="Tahoma"/>
      <w:szCs w:val="16"/>
      <w:lang w:bidi="ar-SA"/>
    </w:rPr>
  </w:style>
  <w:style w:type="paragraph" w:customStyle="1" w:styleId="CoverDisclaimer">
    <w:name w:val="Cover Disclaimer"/>
    <w:next w:val="Bodytext"/>
    <w:rsid w:val="004F6EC7"/>
    <w:pPr>
      <w:spacing w:before="60" w:after="60"/>
    </w:pPr>
    <w:rPr>
      <w:rFonts w:ascii="Tahoma" w:hAnsi="Tahoma" w:cs="Tahoma"/>
      <w:sz w:val="14"/>
      <w:szCs w:val="16"/>
      <w:lang w:bidi="ar-SA"/>
    </w:rPr>
  </w:style>
  <w:style w:type="paragraph" w:customStyle="1" w:styleId="Contents">
    <w:name w:val="Contents"/>
    <w:next w:val="Bodytext"/>
    <w:rsid w:val="00886939"/>
    <w:pPr>
      <w:spacing w:before="200" w:after="200"/>
    </w:pPr>
    <w:rPr>
      <w:rFonts w:ascii="Tahoma" w:hAnsi="Tahoma" w:cs="Tahoma"/>
      <w:b/>
      <w:sz w:val="28"/>
      <w:szCs w:val="16"/>
      <w:lang w:bidi="ar-SA"/>
    </w:rPr>
  </w:style>
  <w:style w:type="table" w:styleId="TableGrid">
    <w:name w:val="Table Grid"/>
    <w:aliases w:val="Guy's Table 1"/>
    <w:basedOn w:val="TableNormal"/>
    <w:uiPriority w:val="59"/>
    <w:rsid w:val="002F65E7"/>
    <w:pPr>
      <w:keepLines/>
      <w:widowControl w:val="0"/>
      <w:spacing w:after="120"/>
      <w:ind w:left="58"/>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Line1">
    <w:name w:val="Cover Line 1"/>
    <w:next w:val="CoverLine2"/>
    <w:rsid w:val="007A62A3"/>
    <w:pPr>
      <w:spacing w:before="60" w:after="60"/>
      <w:jc w:val="center"/>
    </w:pPr>
    <w:rPr>
      <w:rFonts w:ascii="Tahoma" w:hAnsi="Tahoma" w:cs="Tahoma"/>
      <w:b/>
      <w:sz w:val="72"/>
      <w:szCs w:val="72"/>
      <w:lang w:bidi="ar-SA"/>
    </w:rPr>
  </w:style>
  <w:style w:type="paragraph" w:customStyle="1" w:styleId="CoverLine2">
    <w:name w:val="Cover Line 2"/>
    <w:rsid w:val="007A62A3"/>
    <w:pPr>
      <w:spacing w:before="60" w:after="60"/>
      <w:jc w:val="center"/>
    </w:pPr>
    <w:rPr>
      <w:rFonts w:ascii="Tahoma" w:hAnsi="Tahoma" w:cs="Tahoma"/>
      <w:b/>
      <w:color w:val="808080"/>
      <w:sz w:val="60"/>
      <w:szCs w:val="60"/>
      <w:lang w:bidi="ar-SA"/>
    </w:rPr>
  </w:style>
  <w:style w:type="paragraph" w:customStyle="1" w:styleId="CoverDate">
    <w:name w:val="Cover Date"/>
    <w:next w:val="Bodytext"/>
    <w:rsid w:val="000210D2"/>
    <w:pPr>
      <w:spacing w:before="60" w:after="60"/>
      <w:jc w:val="center"/>
    </w:pPr>
    <w:rPr>
      <w:rFonts w:ascii="Tahoma" w:hAnsi="Tahoma" w:cs="Tahoma"/>
      <w:sz w:val="28"/>
      <w:szCs w:val="16"/>
      <w:lang w:bidi="ar-SA"/>
    </w:rPr>
  </w:style>
  <w:style w:type="paragraph" w:customStyle="1" w:styleId="Tableheader">
    <w:name w:val="Tableheader"/>
    <w:link w:val="TableheaderChar"/>
    <w:rsid w:val="00140CAC"/>
    <w:pPr>
      <w:spacing w:before="40" w:after="40"/>
    </w:pPr>
    <w:rPr>
      <w:rFonts w:ascii="Tahoma" w:hAnsi="Tahoma" w:cs="Tahoma"/>
      <w:b/>
      <w:szCs w:val="16"/>
      <w:lang w:bidi="ar-SA"/>
    </w:rPr>
  </w:style>
  <w:style w:type="paragraph" w:customStyle="1" w:styleId="Smallerheading">
    <w:name w:val="Smaller heading"/>
    <w:next w:val="Bodytext"/>
    <w:rsid w:val="00270D54"/>
    <w:pPr>
      <w:keepNext/>
      <w:spacing w:before="240" w:after="240"/>
    </w:pPr>
    <w:rPr>
      <w:rFonts w:ascii="Tahoma" w:hAnsi="Tahoma" w:cs="Tahoma"/>
      <w:b/>
      <w:sz w:val="24"/>
      <w:szCs w:val="16"/>
      <w:lang w:bidi="ar-SA"/>
    </w:rPr>
  </w:style>
  <w:style w:type="character" w:customStyle="1" w:styleId="BodytextChar">
    <w:name w:val="Bodytext Char"/>
    <w:link w:val="Bodytext"/>
    <w:locked/>
    <w:rsid w:val="00583EA8"/>
    <w:rPr>
      <w:rFonts w:ascii="Tahoma" w:hAnsi="Tahoma" w:cs="Tahoma"/>
      <w:szCs w:val="16"/>
      <w:lang w:val="en-US" w:eastAsia="en-US" w:bidi="ar-SA"/>
    </w:rPr>
  </w:style>
  <w:style w:type="character" w:customStyle="1" w:styleId="TabletextChar">
    <w:name w:val="Tabletext Char"/>
    <w:link w:val="Tabletext"/>
    <w:locked/>
    <w:rsid w:val="00583EA8"/>
    <w:rPr>
      <w:rFonts w:ascii="Tahoma" w:hAnsi="Tahoma" w:cs="Tahoma"/>
      <w:szCs w:val="16"/>
      <w:lang w:val="en-US" w:eastAsia="en-US" w:bidi="ar-SA"/>
    </w:rPr>
  </w:style>
  <w:style w:type="character" w:customStyle="1" w:styleId="Italic">
    <w:name w:val="Italic"/>
    <w:rsid w:val="00F70B48"/>
    <w:rPr>
      <w:rFonts w:cs="Times New Roman"/>
      <w:i/>
    </w:rPr>
  </w:style>
  <w:style w:type="character" w:styleId="PageNumber">
    <w:name w:val="page number"/>
    <w:rsid w:val="00323EAF"/>
    <w:rPr>
      <w:rFonts w:ascii="Tahoma" w:hAnsi="Tahoma" w:cs="Times New Roman"/>
      <w:sz w:val="16"/>
    </w:rPr>
  </w:style>
  <w:style w:type="paragraph" w:customStyle="1" w:styleId="Coding">
    <w:name w:val="Coding"/>
    <w:link w:val="CodingChar"/>
    <w:rsid w:val="00E561FE"/>
    <w:pPr>
      <w:spacing w:before="60" w:after="60"/>
    </w:pPr>
    <w:rPr>
      <w:rFonts w:ascii="Courier New" w:hAnsi="Courier New" w:cs="Tahoma"/>
      <w:noProof/>
      <w:szCs w:val="16"/>
      <w:lang w:bidi="ar-SA"/>
    </w:rPr>
  </w:style>
  <w:style w:type="paragraph" w:customStyle="1" w:styleId="Tabletext">
    <w:name w:val="Tabletext"/>
    <w:basedOn w:val="Bodytext"/>
    <w:link w:val="TabletextChar"/>
    <w:rsid w:val="00E91CBC"/>
    <w:pPr>
      <w:spacing w:before="40" w:after="40"/>
    </w:pPr>
    <w:rPr>
      <w:rFonts w:cs="Times New Roman"/>
    </w:rPr>
  </w:style>
  <w:style w:type="paragraph" w:styleId="Header">
    <w:name w:val="header"/>
    <w:basedOn w:val="Normal"/>
    <w:rsid w:val="00185704"/>
    <w:pPr>
      <w:keepLines w:val="0"/>
      <w:widowControl/>
      <w:shd w:val="clear" w:color="auto" w:fill="auto"/>
      <w:tabs>
        <w:tab w:val="center" w:pos="4536"/>
        <w:tab w:val="right" w:pos="9072"/>
      </w:tabs>
      <w:spacing w:after="60"/>
      <w:jc w:val="right"/>
    </w:pPr>
    <w:rPr>
      <w:sz w:val="16"/>
    </w:rPr>
  </w:style>
  <w:style w:type="paragraph" w:styleId="Footer">
    <w:name w:val="footer"/>
    <w:basedOn w:val="Normal"/>
    <w:rsid w:val="00185704"/>
    <w:pPr>
      <w:keepLines w:val="0"/>
      <w:widowControl/>
      <w:shd w:val="clear" w:color="auto" w:fill="auto"/>
      <w:tabs>
        <w:tab w:val="center" w:pos="4536"/>
        <w:tab w:val="right" w:pos="9072"/>
      </w:tabs>
      <w:spacing w:after="60"/>
    </w:pPr>
    <w:rPr>
      <w:sz w:val="16"/>
    </w:rPr>
  </w:style>
  <w:style w:type="paragraph" w:customStyle="1" w:styleId="Bullet2">
    <w:name w:val="Bullet 2"/>
    <w:autoRedefine/>
    <w:rsid w:val="00C842C9"/>
    <w:pPr>
      <w:numPr>
        <w:numId w:val="6"/>
      </w:numPr>
      <w:spacing w:before="60" w:after="60"/>
      <w:ind w:left="648"/>
    </w:pPr>
    <w:rPr>
      <w:rFonts w:ascii="Tahoma" w:hAnsi="Tahoma" w:cs="Tahoma"/>
      <w:lang w:bidi="ar-SA"/>
    </w:rPr>
  </w:style>
  <w:style w:type="character" w:customStyle="1" w:styleId="CodingChar">
    <w:name w:val="Coding Char"/>
    <w:link w:val="Coding"/>
    <w:locked/>
    <w:rsid w:val="00E561FE"/>
    <w:rPr>
      <w:rFonts w:ascii="Courier New" w:hAnsi="Courier New" w:cs="Tahoma"/>
      <w:noProof/>
      <w:szCs w:val="16"/>
      <w:lang w:val="en-US" w:eastAsia="en-US" w:bidi="ar-SA"/>
    </w:rPr>
  </w:style>
  <w:style w:type="character" w:customStyle="1" w:styleId="Background-10">
    <w:name w:val="Background -10%"/>
    <w:rsid w:val="00F05D08"/>
    <w:rPr>
      <w:shd w:val="clear" w:color="auto" w:fill="E6E6E6"/>
    </w:rPr>
  </w:style>
  <w:style w:type="paragraph" w:customStyle="1" w:styleId="Codingbackground">
    <w:name w:val="Coding+background"/>
    <w:basedOn w:val="Coding"/>
    <w:rsid w:val="00E561FE"/>
    <w:pPr>
      <w:shd w:val="clear" w:color="auto" w:fill="E6E6E6"/>
    </w:pPr>
  </w:style>
  <w:style w:type="paragraph" w:styleId="CommentText">
    <w:name w:val="annotation text"/>
    <w:basedOn w:val="Normal"/>
    <w:semiHidden/>
    <w:rsid w:val="001405B2"/>
    <w:rPr>
      <w:szCs w:val="20"/>
    </w:rPr>
  </w:style>
  <w:style w:type="paragraph" w:styleId="BalloonText">
    <w:name w:val="Balloon Text"/>
    <w:basedOn w:val="Normal"/>
    <w:semiHidden/>
    <w:rsid w:val="001405B2"/>
    <w:rPr>
      <w:sz w:val="16"/>
    </w:rPr>
  </w:style>
  <w:style w:type="paragraph" w:customStyle="1" w:styleId="Smallheading">
    <w:name w:val="Small heading"/>
    <w:next w:val="Bodytext"/>
    <w:rsid w:val="00270D54"/>
    <w:pPr>
      <w:keepNext/>
      <w:spacing w:before="360" w:after="360"/>
    </w:pPr>
    <w:rPr>
      <w:rFonts w:ascii="Tahoma" w:hAnsi="Tahoma" w:cs="Tahoma"/>
      <w:b/>
      <w:sz w:val="28"/>
      <w:szCs w:val="16"/>
      <w:lang w:bidi="ar-SA"/>
    </w:rPr>
  </w:style>
  <w:style w:type="paragraph" w:styleId="TOC2">
    <w:name w:val="toc 2"/>
    <w:basedOn w:val="Bodytext"/>
    <w:next w:val="Bodytext"/>
    <w:autoRedefine/>
    <w:uiPriority w:val="39"/>
    <w:rsid w:val="00851097"/>
    <w:pPr>
      <w:ind w:left="200"/>
    </w:pPr>
  </w:style>
  <w:style w:type="paragraph" w:customStyle="1" w:styleId="Instructions">
    <w:name w:val="Instructions"/>
    <w:next w:val="Bodytext"/>
    <w:rsid w:val="00851097"/>
    <w:pPr>
      <w:keepNext/>
      <w:numPr>
        <w:numId w:val="1"/>
      </w:numPr>
      <w:spacing w:before="60" w:after="240"/>
    </w:pPr>
    <w:rPr>
      <w:rFonts w:ascii="Tahoma" w:hAnsi="Tahoma" w:cs="Tahoma"/>
      <w:b/>
      <w:lang w:bidi="ar-SA"/>
    </w:rPr>
  </w:style>
  <w:style w:type="paragraph" w:styleId="TOC1">
    <w:name w:val="toc 1"/>
    <w:basedOn w:val="Bodytext"/>
    <w:next w:val="Bodytext"/>
    <w:autoRedefine/>
    <w:uiPriority w:val="39"/>
    <w:rsid w:val="00851097"/>
    <w:rPr>
      <w:b/>
    </w:rPr>
  </w:style>
  <w:style w:type="paragraph" w:styleId="TOC3">
    <w:name w:val="toc 3"/>
    <w:basedOn w:val="Bodytext"/>
    <w:next w:val="Bodytext"/>
    <w:autoRedefine/>
    <w:uiPriority w:val="39"/>
    <w:rsid w:val="00851097"/>
    <w:pPr>
      <w:ind w:left="400"/>
    </w:pPr>
  </w:style>
  <w:style w:type="table" w:customStyle="1" w:styleId="TableGrid1">
    <w:name w:val="Table Grid1"/>
    <w:rsid w:val="00D91CC5"/>
    <w:pPr>
      <w:spacing w:before="40" w:after="40"/>
    </w:pPr>
    <w:rPr>
      <w:rFonts w:ascii="Tahoma" w:hAnsi="Tahoma"/>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rPr>
      <w:cantSplit/>
      <w:tblHeader/>
    </w:trPr>
  </w:style>
  <w:style w:type="paragraph" w:customStyle="1" w:styleId="Table-emptyline">
    <w:name w:val="Table - empty line"/>
    <w:rsid w:val="008050BF"/>
    <w:pPr>
      <w:tabs>
        <w:tab w:val="left" w:pos="0"/>
      </w:tabs>
      <w:spacing w:before="40" w:after="40"/>
    </w:pPr>
    <w:rPr>
      <w:rFonts w:ascii="Tahoma" w:hAnsi="Tahoma" w:cs="Arial"/>
      <w:bCs/>
      <w:iCs/>
      <w:color w:val="FFFFFF"/>
      <w:sz w:val="8"/>
      <w:lang w:bidi="ar-SA"/>
    </w:rPr>
  </w:style>
  <w:style w:type="paragraph" w:customStyle="1" w:styleId="Bullet1">
    <w:name w:val="Bullet1"/>
    <w:autoRedefine/>
    <w:rsid w:val="00C842C9"/>
    <w:pPr>
      <w:numPr>
        <w:numId w:val="5"/>
      </w:numPr>
      <w:spacing w:before="60" w:after="60"/>
    </w:pPr>
    <w:rPr>
      <w:rFonts w:ascii="Tahoma" w:hAnsi="Tahoma" w:cs="Tahoma"/>
      <w:lang w:bidi="ar-SA"/>
    </w:rPr>
  </w:style>
  <w:style w:type="character" w:styleId="Hyperlink">
    <w:name w:val="Hyperlink"/>
    <w:uiPriority w:val="99"/>
    <w:rsid w:val="00851097"/>
    <w:rPr>
      <w:rFonts w:cs="Times New Roman"/>
      <w:color w:val="0000FF"/>
      <w:u w:val="single"/>
    </w:rPr>
  </w:style>
  <w:style w:type="paragraph" w:customStyle="1" w:styleId="Path">
    <w:name w:val="Path"/>
    <w:next w:val="PackageIDstyle"/>
    <w:link w:val="PathCharChar"/>
    <w:rsid w:val="00003035"/>
    <w:pPr>
      <w:spacing w:before="120" w:after="120"/>
    </w:pPr>
    <w:rPr>
      <w:rFonts w:ascii="Arial" w:hAnsi="Arial" w:cs="Tahoma"/>
      <w:b/>
      <w:color w:val="2451CE"/>
      <w:szCs w:val="16"/>
      <w:lang w:bidi="ar-SA"/>
    </w:rPr>
  </w:style>
  <w:style w:type="paragraph" w:customStyle="1" w:styleId="PackageIDstyle">
    <w:name w:val="Package ID style"/>
    <w:next w:val="Bodytext"/>
    <w:rsid w:val="00FE6253"/>
    <w:pPr>
      <w:spacing w:before="240" w:after="240"/>
    </w:pPr>
    <w:rPr>
      <w:rFonts w:ascii="Tahoma" w:hAnsi="Tahoma" w:cs="Tahoma"/>
      <w:b/>
      <w:color w:val="FF0000"/>
      <w:sz w:val="24"/>
      <w:szCs w:val="16"/>
      <w:lang w:bidi="ar-SA"/>
    </w:rPr>
  </w:style>
  <w:style w:type="character" w:customStyle="1" w:styleId="Bold">
    <w:name w:val="Bold"/>
    <w:rsid w:val="003F5DD5"/>
    <w:rPr>
      <w:b/>
    </w:rPr>
  </w:style>
  <w:style w:type="paragraph" w:customStyle="1" w:styleId="numbers">
    <w:name w:val="numbers"/>
    <w:rsid w:val="006F3188"/>
    <w:pPr>
      <w:numPr>
        <w:numId w:val="7"/>
      </w:numPr>
      <w:spacing w:before="60" w:after="60"/>
    </w:pPr>
    <w:rPr>
      <w:rFonts w:ascii="Tahoma" w:hAnsi="Tahoma" w:cs="Tahoma"/>
      <w:szCs w:val="16"/>
      <w:lang w:bidi="ar-SA"/>
    </w:rPr>
  </w:style>
  <w:style w:type="character" w:customStyle="1" w:styleId="PathCharChar">
    <w:name w:val="Path Char Char"/>
    <w:link w:val="Path"/>
    <w:locked/>
    <w:rsid w:val="00003035"/>
    <w:rPr>
      <w:rFonts w:ascii="Arial" w:hAnsi="Arial" w:cs="Tahoma"/>
      <w:b/>
      <w:color w:val="2451CE"/>
      <w:szCs w:val="16"/>
      <w:lang w:val="en-US" w:eastAsia="en-US" w:bidi="ar-SA"/>
    </w:rPr>
  </w:style>
  <w:style w:type="character" w:customStyle="1" w:styleId="TableheaderChar">
    <w:name w:val="Tableheader Char"/>
    <w:link w:val="Tableheader"/>
    <w:locked/>
    <w:rsid w:val="00D91CC5"/>
    <w:rPr>
      <w:rFonts w:ascii="Tahoma" w:hAnsi="Tahoma" w:cs="Tahoma"/>
      <w:b/>
      <w:szCs w:val="16"/>
      <w:lang w:val="en-US" w:eastAsia="en-US" w:bidi="ar-SA"/>
    </w:rPr>
  </w:style>
  <w:style w:type="character" w:customStyle="1" w:styleId="Userpermissiontext">
    <w:name w:val="User permission text"/>
    <w:rsid w:val="00D91CC5"/>
    <w:rPr>
      <w:rFonts w:ascii="Tahoma" w:hAnsi="Tahoma" w:cs="Times New Roman"/>
      <w:b/>
      <w:color w:val="309E12"/>
      <w:sz w:val="20"/>
    </w:rPr>
  </w:style>
  <w:style w:type="character" w:customStyle="1" w:styleId="Grey-40">
    <w:name w:val="Grey -40%"/>
    <w:rsid w:val="003F5DD5"/>
    <w:rPr>
      <w:color w:val="999999"/>
    </w:rPr>
  </w:style>
  <w:style w:type="paragraph" w:styleId="BodyText0">
    <w:name w:val="Body Text"/>
    <w:basedOn w:val="Normal"/>
    <w:link w:val="BodyTextChar0"/>
    <w:autoRedefine/>
    <w:rsid w:val="00202218"/>
    <w:pPr>
      <w:shd w:val="clear" w:color="auto" w:fill="auto"/>
      <w:spacing w:before="40" w:after="40"/>
    </w:pPr>
    <w:rPr>
      <w:bCs/>
      <w:iCs/>
      <w:szCs w:val="20"/>
      <w:lang w:val="en-GB"/>
    </w:rPr>
  </w:style>
  <w:style w:type="character" w:customStyle="1" w:styleId="BodyTextChar0">
    <w:name w:val="Body Text Char"/>
    <w:link w:val="BodyText0"/>
    <w:locked/>
    <w:rsid w:val="00202218"/>
    <w:rPr>
      <w:rFonts w:ascii="Tahoma" w:hAnsi="Tahoma" w:cs="Tahoma"/>
      <w:bCs/>
      <w:iCs/>
      <w:snapToGrid w:val="0"/>
      <w:lang w:val="en-GB" w:bidi="ar-SA"/>
    </w:rPr>
  </w:style>
  <w:style w:type="paragraph" w:customStyle="1" w:styleId="smaller">
    <w:name w:val="smaller"/>
    <w:basedOn w:val="Normal"/>
    <w:rsid w:val="00202218"/>
    <w:pPr>
      <w:shd w:val="clear" w:color="auto" w:fill="auto"/>
      <w:spacing w:before="0" w:after="0"/>
      <w:ind w:right="-170"/>
    </w:pPr>
    <w:rPr>
      <w:sz w:val="8"/>
      <w:szCs w:val="20"/>
    </w:rPr>
  </w:style>
  <w:style w:type="paragraph" w:styleId="TOCHeading">
    <w:name w:val="TOC Heading"/>
    <w:basedOn w:val="Heading1"/>
    <w:next w:val="Normal"/>
    <w:qFormat/>
    <w:rsid w:val="00F564ED"/>
    <w:pPr>
      <w:keepLines/>
      <w:pageBreakBefore w:val="0"/>
      <w:widowControl/>
      <w:tabs>
        <w:tab w:val="clear" w:pos="1440"/>
      </w:tabs>
      <w:overflowPunct/>
      <w:autoSpaceDE/>
      <w:autoSpaceDN/>
      <w:adjustRightInd/>
      <w:spacing w:before="480" w:after="0" w:line="276" w:lineRule="auto"/>
      <w:textAlignment w:val="auto"/>
      <w:outlineLvl w:val="9"/>
    </w:pPr>
    <w:rPr>
      <w:rFonts w:ascii="Cambria" w:hAnsi="Cambria"/>
      <w:noProof w:val="0"/>
      <w:color w:val="365F91"/>
      <w:sz w:val="28"/>
      <w:szCs w:val="28"/>
    </w:rPr>
  </w:style>
  <w:style w:type="numbering" w:customStyle="1" w:styleId="Numbers0">
    <w:name w:val="Numbers"/>
    <w:rsid w:val="00FF766E"/>
    <w:pPr>
      <w:numPr>
        <w:numId w:val="3"/>
      </w:numPr>
    </w:pPr>
  </w:style>
  <w:style w:type="numbering" w:customStyle="1" w:styleId="Numberedbullet">
    <w:name w:val="Numbered bullet"/>
    <w:rsid w:val="00FF766E"/>
    <w:pPr>
      <w:numPr>
        <w:numId w:val="4"/>
      </w:numPr>
    </w:pPr>
  </w:style>
  <w:style w:type="numbering" w:customStyle="1" w:styleId="Bulleted">
    <w:name w:val="Bulleted"/>
    <w:rsid w:val="00FF766E"/>
    <w:pPr>
      <w:numPr>
        <w:numId w:val="2"/>
      </w:numPr>
    </w:pPr>
  </w:style>
  <w:style w:type="paragraph" w:styleId="NormalWeb">
    <w:name w:val="Normal (Web)"/>
    <w:basedOn w:val="Normal"/>
    <w:uiPriority w:val="99"/>
    <w:unhideWhenUsed/>
    <w:rsid w:val="001B729C"/>
    <w:pPr>
      <w:keepLines w:val="0"/>
      <w:widowControl/>
      <w:shd w:val="clear" w:color="auto" w:fill="auto"/>
      <w:spacing w:before="100" w:beforeAutospacing="1" w:after="100" w:afterAutospacing="1"/>
    </w:pPr>
    <w:rPr>
      <w:rFonts w:ascii="Times New Roman" w:hAnsi="Times New Roman" w:cs="Times New Roman"/>
      <w:sz w:val="24"/>
      <w:szCs w:val="24"/>
      <w:lang w:bidi="he-IL"/>
    </w:rPr>
  </w:style>
  <w:style w:type="character" w:customStyle="1" w:styleId="apple-converted-space">
    <w:name w:val="apple-converted-space"/>
    <w:rsid w:val="001B729C"/>
  </w:style>
  <w:style w:type="character" w:styleId="Strong">
    <w:name w:val="Strong"/>
    <w:uiPriority w:val="22"/>
    <w:qFormat/>
    <w:locked/>
    <w:rsid w:val="001B729C"/>
    <w:rPr>
      <w:b/>
      <w:bCs/>
    </w:rPr>
  </w:style>
  <w:style w:type="character" w:customStyle="1" w:styleId="apple-style-span">
    <w:name w:val="apple-style-span"/>
    <w:rsid w:val="000D00E8"/>
  </w:style>
  <w:style w:type="character" w:customStyle="1" w:styleId="t1">
    <w:name w:val="t1"/>
    <w:basedOn w:val="DefaultParagraphFont"/>
    <w:rsid w:val="00A06781"/>
    <w:rPr>
      <w:color w:val="990000"/>
    </w:rPr>
  </w:style>
  <w:style w:type="character" w:customStyle="1" w:styleId="m1">
    <w:name w:val="m1"/>
    <w:basedOn w:val="DefaultParagraphFont"/>
    <w:rsid w:val="00A06781"/>
    <w:rPr>
      <w:color w:val="0000FF"/>
    </w:rPr>
  </w:style>
  <w:style w:type="character" w:customStyle="1" w:styleId="b1">
    <w:name w:val="b1"/>
    <w:basedOn w:val="DefaultParagraphFont"/>
    <w:rsid w:val="00A0678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A06781"/>
    <w:rPr>
      <w:b/>
      <w:bCs/>
    </w:rPr>
  </w:style>
  <w:style w:type="paragraph" w:styleId="ListParagraph">
    <w:name w:val="List Paragraph"/>
    <w:basedOn w:val="Normal"/>
    <w:uiPriority w:val="34"/>
    <w:qFormat/>
    <w:rsid w:val="00A06781"/>
    <w:pPr>
      <w:ind w:left="720"/>
      <w:contextualSpacing/>
    </w:pPr>
  </w:style>
  <w:style w:type="character" w:styleId="Emphasis">
    <w:name w:val="Emphasis"/>
    <w:basedOn w:val="DefaultParagraphFont"/>
    <w:qFormat/>
    <w:locked/>
    <w:rsid w:val="005E0DB2"/>
    <w:rPr>
      <w:i/>
      <w:iCs/>
    </w:rPr>
  </w:style>
  <w:style w:type="paragraph" w:styleId="NoSpacing">
    <w:name w:val="No Spacing"/>
    <w:link w:val="NoSpacingChar"/>
    <w:uiPriority w:val="1"/>
    <w:qFormat/>
    <w:rsid w:val="00740A5B"/>
    <w:rPr>
      <w:rFonts w:asciiTheme="minorHAnsi" w:eastAsiaTheme="minorEastAsia" w:hAnsiTheme="minorHAnsi" w:cstheme="minorBidi"/>
      <w:sz w:val="22"/>
      <w:szCs w:val="22"/>
      <w:lang w:eastAsia="ja-JP" w:bidi="ar-SA"/>
    </w:rPr>
  </w:style>
  <w:style w:type="character" w:customStyle="1" w:styleId="NoSpacingChar">
    <w:name w:val="No Spacing Char"/>
    <w:basedOn w:val="DefaultParagraphFont"/>
    <w:link w:val="NoSpacing"/>
    <w:uiPriority w:val="1"/>
    <w:rsid w:val="00740A5B"/>
    <w:rPr>
      <w:rFonts w:asciiTheme="minorHAnsi" w:eastAsiaTheme="minorEastAsia" w:hAnsiTheme="minorHAnsi" w:cstheme="minorBidi"/>
      <w:sz w:val="22"/>
      <w:szCs w:val="22"/>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locked="1" w:uiPriority="99"/>
    <w:lsdException w:name="Strong" w:locked="1" w:semiHidden="0" w:uiPriority="22" w:unhideWhenUsed="0" w:qFormat="1"/>
    <w:lsdException w:name="Emphasis" w:locked="1"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odytext"/>
    <w:qFormat/>
    <w:rsid w:val="00D0172E"/>
    <w:pPr>
      <w:keepLines/>
      <w:widowControl w:val="0"/>
      <w:shd w:val="clear" w:color="auto" w:fill="FFFFFF"/>
      <w:spacing w:before="60" w:after="120"/>
    </w:pPr>
    <w:rPr>
      <w:rFonts w:ascii="Tahoma" w:hAnsi="Tahoma" w:cs="Tahoma"/>
      <w:szCs w:val="16"/>
      <w:lang w:bidi="ar-SA"/>
    </w:rPr>
  </w:style>
  <w:style w:type="paragraph" w:styleId="Heading1">
    <w:name w:val="heading 1"/>
    <w:basedOn w:val="Normal"/>
    <w:next w:val="Bodytext"/>
    <w:qFormat/>
    <w:rsid w:val="00B21E73"/>
    <w:pPr>
      <w:keepNext/>
      <w:keepLines w:val="0"/>
      <w:pageBreakBefore/>
      <w:shd w:val="clear" w:color="auto" w:fill="auto"/>
      <w:tabs>
        <w:tab w:val="left" w:pos="1440"/>
      </w:tabs>
      <w:overflowPunct w:val="0"/>
      <w:autoSpaceDE w:val="0"/>
      <w:autoSpaceDN w:val="0"/>
      <w:adjustRightInd w:val="0"/>
      <w:spacing w:before="400" w:after="400"/>
      <w:textAlignment w:val="baseline"/>
      <w:outlineLvl w:val="0"/>
    </w:pPr>
    <w:rPr>
      <w:rFonts w:cs="Times New Roman"/>
      <w:b/>
      <w:bCs/>
      <w:noProof/>
      <w:sz w:val="40"/>
      <w:szCs w:val="40"/>
    </w:rPr>
  </w:style>
  <w:style w:type="paragraph" w:styleId="Heading2">
    <w:name w:val="heading 2"/>
    <w:basedOn w:val="Normal"/>
    <w:next w:val="Bodytext"/>
    <w:qFormat/>
    <w:rsid w:val="00270D54"/>
    <w:pPr>
      <w:keepNext/>
      <w:keepLines w:val="0"/>
      <w:widowControl/>
      <w:pBdr>
        <w:bottom w:val="single" w:sz="6" w:space="1" w:color="C0C0C0"/>
      </w:pBdr>
      <w:shd w:val="clear" w:color="auto" w:fill="auto"/>
      <w:spacing w:before="400" w:after="320" w:line="360" w:lineRule="auto"/>
      <w:outlineLvl w:val="1"/>
    </w:pPr>
    <w:rPr>
      <w:b/>
      <w:bCs/>
      <w:sz w:val="32"/>
      <w:szCs w:val="32"/>
    </w:rPr>
  </w:style>
  <w:style w:type="paragraph" w:styleId="Heading3">
    <w:name w:val="heading 3"/>
    <w:basedOn w:val="Normal"/>
    <w:next w:val="Bodytext"/>
    <w:qFormat/>
    <w:rsid w:val="00270D54"/>
    <w:pPr>
      <w:keepNext/>
      <w:keepLines w:val="0"/>
      <w:widowControl/>
      <w:shd w:val="clear" w:color="auto" w:fill="auto"/>
      <w:spacing w:before="360" w:after="360"/>
      <w:outlineLvl w:val="2"/>
    </w:pPr>
    <w:rPr>
      <w:b/>
      <w:bCs/>
      <w:iCs/>
      <w:sz w:val="28"/>
      <w:szCs w:val="28"/>
    </w:rPr>
  </w:style>
  <w:style w:type="paragraph" w:styleId="Heading4">
    <w:name w:val="heading 4"/>
    <w:basedOn w:val="Normal"/>
    <w:next w:val="Bodytext"/>
    <w:qFormat/>
    <w:rsid w:val="00270D54"/>
    <w:pPr>
      <w:keepNext/>
      <w:keepLines w:val="0"/>
      <w:widowControl/>
      <w:shd w:val="clear" w:color="auto" w:fill="auto"/>
      <w:spacing w:before="240" w:after="360"/>
      <w:outlineLvl w:val="3"/>
    </w:pPr>
    <w:rPr>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1946DD"/>
    <w:rPr>
      <w:rFonts w:cs="Times New Roman"/>
      <w:sz w:val="16"/>
      <w:szCs w:val="16"/>
    </w:rPr>
  </w:style>
  <w:style w:type="paragraph" w:customStyle="1" w:styleId="Bodytext">
    <w:name w:val="Bodytext"/>
    <w:link w:val="BodytextChar"/>
    <w:rsid w:val="00982631"/>
    <w:pPr>
      <w:spacing w:before="60" w:after="120"/>
    </w:pPr>
    <w:rPr>
      <w:rFonts w:ascii="Tahoma" w:hAnsi="Tahoma" w:cs="Tahoma"/>
      <w:szCs w:val="16"/>
      <w:lang w:bidi="ar-SA"/>
    </w:rPr>
  </w:style>
  <w:style w:type="paragraph" w:customStyle="1" w:styleId="CoverDisclaimer">
    <w:name w:val="Cover Disclaimer"/>
    <w:next w:val="Bodytext"/>
    <w:rsid w:val="004F6EC7"/>
    <w:pPr>
      <w:spacing w:before="60" w:after="60"/>
    </w:pPr>
    <w:rPr>
      <w:rFonts w:ascii="Tahoma" w:hAnsi="Tahoma" w:cs="Tahoma"/>
      <w:sz w:val="14"/>
      <w:szCs w:val="16"/>
      <w:lang w:bidi="ar-SA"/>
    </w:rPr>
  </w:style>
  <w:style w:type="paragraph" w:customStyle="1" w:styleId="Contents">
    <w:name w:val="Contents"/>
    <w:next w:val="Bodytext"/>
    <w:rsid w:val="00886939"/>
    <w:pPr>
      <w:spacing w:before="200" w:after="200"/>
    </w:pPr>
    <w:rPr>
      <w:rFonts w:ascii="Tahoma" w:hAnsi="Tahoma" w:cs="Tahoma"/>
      <w:b/>
      <w:sz w:val="28"/>
      <w:szCs w:val="16"/>
      <w:lang w:bidi="ar-SA"/>
    </w:rPr>
  </w:style>
  <w:style w:type="table" w:styleId="TableGrid">
    <w:name w:val="Table Grid"/>
    <w:aliases w:val="Guy's Table 1"/>
    <w:basedOn w:val="TableNormal"/>
    <w:uiPriority w:val="59"/>
    <w:rsid w:val="002F65E7"/>
    <w:pPr>
      <w:keepLines/>
      <w:widowControl w:val="0"/>
      <w:spacing w:after="120"/>
      <w:ind w:left="58"/>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Line1">
    <w:name w:val="Cover Line 1"/>
    <w:next w:val="CoverLine2"/>
    <w:rsid w:val="007A62A3"/>
    <w:pPr>
      <w:spacing w:before="60" w:after="60"/>
      <w:jc w:val="center"/>
    </w:pPr>
    <w:rPr>
      <w:rFonts w:ascii="Tahoma" w:hAnsi="Tahoma" w:cs="Tahoma"/>
      <w:b/>
      <w:sz w:val="72"/>
      <w:szCs w:val="72"/>
      <w:lang w:bidi="ar-SA"/>
    </w:rPr>
  </w:style>
  <w:style w:type="paragraph" w:customStyle="1" w:styleId="CoverLine2">
    <w:name w:val="Cover Line 2"/>
    <w:rsid w:val="007A62A3"/>
    <w:pPr>
      <w:spacing w:before="60" w:after="60"/>
      <w:jc w:val="center"/>
    </w:pPr>
    <w:rPr>
      <w:rFonts w:ascii="Tahoma" w:hAnsi="Tahoma" w:cs="Tahoma"/>
      <w:b/>
      <w:color w:val="808080"/>
      <w:sz w:val="60"/>
      <w:szCs w:val="60"/>
      <w:lang w:bidi="ar-SA"/>
    </w:rPr>
  </w:style>
  <w:style w:type="paragraph" w:customStyle="1" w:styleId="CoverDate">
    <w:name w:val="Cover Date"/>
    <w:next w:val="Bodytext"/>
    <w:rsid w:val="000210D2"/>
    <w:pPr>
      <w:spacing w:before="60" w:after="60"/>
      <w:jc w:val="center"/>
    </w:pPr>
    <w:rPr>
      <w:rFonts w:ascii="Tahoma" w:hAnsi="Tahoma" w:cs="Tahoma"/>
      <w:sz w:val="28"/>
      <w:szCs w:val="16"/>
      <w:lang w:bidi="ar-SA"/>
    </w:rPr>
  </w:style>
  <w:style w:type="paragraph" w:customStyle="1" w:styleId="Tableheader">
    <w:name w:val="Tableheader"/>
    <w:link w:val="TableheaderChar"/>
    <w:rsid w:val="00140CAC"/>
    <w:pPr>
      <w:spacing w:before="40" w:after="40"/>
    </w:pPr>
    <w:rPr>
      <w:rFonts w:ascii="Tahoma" w:hAnsi="Tahoma" w:cs="Tahoma"/>
      <w:b/>
      <w:szCs w:val="16"/>
      <w:lang w:bidi="ar-SA"/>
    </w:rPr>
  </w:style>
  <w:style w:type="paragraph" w:customStyle="1" w:styleId="Smallerheading">
    <w:name w:val="Smaller heading"/>
    <w:next w:val="Bodytext"/>
    <w:rsid w:val="00270D54"/>
    <w:pPr>
      <w:keepNext/>
      <w:spacing w:before="240" w:after="240"/>
    </w:pPr>
    <w:rPr>
      <w:rFonts w:ascii="Tahoma" w:hAnsi="Tahoma" w:cs="Tahoma"/>
      <w:b/>
      <w:sz w:val="24"/>
      <w:szCs w:val="16"/>
      <w:lang w:bidi="ar-SA"/>
    </w:rPr>
  </w:style>
  <w:style w:type="character" w:customStyle="1" w:styleId="BodytextChar">
    <w:name w:val="Bodytext Char"/>
    <w:link w:val="Bodytext"/>
    <w:locked/>
    <w:rsid w:val="00583EA8"/>
    <w:rPr>
      <w:rFonts w:ascii="Tahoma" w:hAnsi="Tahoma" w:cs="Tahoma"/>
      <w:szCs w:val="16"/>
      <w:lang w:val="en-US" w:eastAsia="en-US" w:bidi="ar-SA"/>
    </w:rPr>
  </w:style>
  <w:style w:type="character" w:customStyle="1" w:styleId="TabletextChar">
    <w:name w:val="Tabletext Char"/>
    <w:link w:val="Tabletext"/>
    <w:locked/>
    <w:rsid w:val="00583EA8"/>
    <w:rPr>
      <w:rFonts w:ascii="Tahoma" w:hAnsi="Tahoma" w:cs="Tahoma"/>
      <w:szCs w:val="16"/>
      <w:lang w:val="en-US" w:eastAsia="en-US" w:bidi="ar-SA"/>
    </w:rPr>
  </w:style>
  <w:style w:type="character" w:customStyle="1" w:styleId="Italic">
    <w:name w:val="Italic"/>
    <w:rsid w:val="00F70B48"/>
    <w:rPr>
      <w:rFonts w:cs="Times New Roman"/>
      <w:i/>
    </w:rPr>
  </w:style>
  <w:style w:type="character" w:styleId="PageNumber">
    <w:name w:val="page number"/>
    <w:rsid w:val="00323EAF"/>
    <w:rPr>
      <w:rFonts w:ascii="Tahoma" w:hAnsi="Tahoma" w:cs="Times New Roman"/>
      <w:sz w:val="16"/>
    </w:rPr>
  </w:style>
  <w:style w:type="paragraph" w:customStyle="1" w:styleId="Coding">
    <w:name w:val="Coding"/>
    <w:link w:val="CodingChar"/>
    <w:rsid w:val="00E561FE"/>
    <w:pPr>
      <w:spacing w:before="60" w:after="60"/>
    </w:pPr>
    <w:rPr>
      <w:rFonts w:ascii="Courier New" w:hAnsi="Courier New" w:cs="Tahoma"/>
      <w:noProof/>
      <w:szCs w:val="16"/>
      <w:lang w:bidi="ar-SA"/>
    </w:rPr>
  </w:style>
  <w:style w:type="paragraph" w:customStyle="1" w:styleId="Tabletext">
    <w:name w:val="Tabletext"/>
    <w:basedOn w:val="Bodytext"/>
    <w:link w:val="TabletextChar"/>
    <w:rsid w:val="00E91CBC"/>
    <w:pPr>
      <w:spacing w:before="40" w:after="40"/>
    </w:pPr>
    <w:rPr>
      <w:rFonts w:cs="Times New Roman"/>
    </w:rPr>
  </w:style>
  <w:style w:type="paragraph" w:styleId="Header">
    <w:name w:val="header"/>
    <w:basedOn w:val="Normal"/>
    <w:rsid w:val="00185704"/>
    <w:pPr>
      <w:keepLines w:val="0"/>
      <w:widowControl/>
      <w:shd w:val="clear" w:color="auto" w:fill="auto"/>
      <w:tabs>
        <w:tab w:val="center" w:pos="4536"/>
        <w:tab w:val="right" w:pos="9072"/>
      </w:tabs>
      <w:spacing w:after="60"/>
      <w:jc w:val="right"/>
    </w:pPr>
    <w:rPr>
      <w:sz w:val="16"/>
    </w:rPr>
  </w:style>
  <w:style w:type="paragraph" w:styleId="Footer">
    <w:name w:val="footer"/>
    <w:basedOn w:val="Normal"/>
    <w:rsid w:val="00185704"/>
    <w:pPr>
      <w:keepLines w:val="0"/>
      <w:widowControl/>
      <w:shd w:val="clear" w:color="auto" w:fill="auto"/>
      <w:tabs>
        <w:tab w:val="center" w:pos="4536"/>
        <w:tab w:val="right" w:pos="9072"/>
      </w:tabs>
      <w:spacing w:after="60"/>
    </w:pPr>
    <w:rPr>
      <w:sz w:val="16"/>
    </w:rPr>
  </w:style>
  <w:style w:type="paragraph" w:customStyle="1" w:styleId="Bullet2">
    <w:name w:val="Bullet 2"/>
    <w:autoRedefine/>
    <w:rsid w:val="00C842C9"/>
    <w:pPr>
      <w:numPr>
        <w:numId w:val="6"/>
      </w:numPr>
      <w:spacing w:before="60" w:after="60"/>
      <w:ind w:left="648"/>
    </w:pPr>
    <w:rPr>
      <w:rFonts w:ascii="Tahoma" w:hAnsi="Tahoma" w:cs="Tahoma"/>
      <w:lang w:bidi="ar-SA"/>
    </w:rPr>
  </w:style>
  <w:style w:type="character" w:customStyle="1" w:styleId="CodingChar">
    <w:name w:val="Coding Char"/>
    <w:link w:val="Coding"/>
    <w:locked/>
    <w:rsid w:val="00E561FE"/>
    <w:rPr>
      <w:rFonts w:ascii="Courier New" w:hAnsi="Courier New" w:cs="Tahoma"/>
      <w:noProof/>
      <w:szCs w:val="16"/>
      <w:lang w:val="en-US" w:eastAsia="en-US" w:bidi="ar-SA"/>
    </w:rPr>
  </w:style>
  <w:style w:type="character" w:customStyle="1" w:styleId="Background-10">
    <w:name w:val="Background -10%"/>
    <w:rsid w:val="00F05D08"/>
    <w:rPr>
      <w:shd w:val="clear" w:color="auto" w:fill="E6E6E6"/>
    </w:rPr>
  </w:style>
  <w:style w:type="paragraph" w:customStyle="1" w:styleId="Codingbackground">
    <w:name w:val="Coding+background"/>
    <w:basedOn w:val="Coding"/>
    <w:rsid w:val="00E561FE"/>
    <w:pPr>
      <w:shd w:val="clear" w:color="auto" w:fill="E6E6E6"/>
    </w:pPr>
  </w:style>
  <w:style w:type="paragraph" w:styleId="CommentText">
    <w:name w:val="annotation text"/>
    <w:basedOn w:val="Normal"/>
    <w:semiHidden/>
    <w:rsid w:val="001405B2"/>
    <w:rPr>
      <w:szCs w:val="20"/>
    </w:rPr>
  </w:style>
  <w:style w:type="paragraph" w:styleId="BalloonText">
    <w:name w:val="Balloon Text"/>
    <w:basedOn w:val="Normal"/>
    <w:semiHidden/>
    <w:rsid w:val="001405B2"/>
    <w:rPr>
      <w:sz w:val="16"/>
    </w:rPr>
  </w:style>
  <w:style w:type="paragraph" w:customStyle="1" w:styleId="Smallheading">
    <w:name w:val="Small heading"/>
    <w:next w:val="Bodytext"/>
    <w:rsid w:val="00270D54"/>
    <w:pPr>
      <w:keepNext/>
      <w:spacing w:before="360" w:after="360"/>
    </w:pPr>
    <w:rPr>
      <w:rFonts w:ascii="Tahoma" w:hAnsi="Tahoma" w:cs="Tahoma"/>
      <w:b/>
      <w:sz w:val="28"/>
      <w:szCs w:val="16"/>
      <w:lang w:bidi="ar-SA"/>
    </w:rPr>
  </w:style>
  <w:style w:type="paragraph" w:styleId="TOC2">
    <w:name w:val="toc 2"/>
    <w:basedOn w:val="Bodytext"/>
    <w:next w:val="Bodytext"/>
    <w:autoRedefine/>
    <w:uiPriority w:val="39"/>
    <w:rsid w:val="00851097"/>
    <w:pPr>
      <w:ind w:left="200"/>
    </w:pPr>
  </w:style>
  <w:style w:type="paragraph" w:customStyle="1" w:styleId="Instructions">
    <w:name w:val="Instructions"/>
    <w:next w:val="Bodytext"/>
    <w:rsid w:val="00851097"/>
    <w:pPr>
      <w:keepNext/>
      <w:numPr>
        <w:numId w:val="1"/>
      </w:numPr>
      <w:spacing w:before="60" w:after="240"/>
    </w:pPr>
    <w:rPr>
      <w:rFonts w:ascii="Tahoma" w:hAnsi="Tahoma" w:cs="Tahoma"/>
      <w:b/>
      <w:lang w:bidi="ar-SA"/>
    </w:rPr>
  </w:style>
  <w:style w:type="paragraph" w:styleId="TOC1">
    <w:name w:val="toc 1"/>
    <w:basedOn w:val="Bodytext"/>
    <w:next w:val="Bodytext"/>
    <w:autoRedefine/>
    <w:uiPriority w:val="39"/>
    <w:rsid w:val="00851097"/>
    <w:rPr>
      <w:b/>
    </w:rPr>
  </w:style>
  <w:style w:type="paragraph" w:styleId="TOC3">
    <w:name w:val="toc 3"/>
    <w:basedOn w:val="Bodytext"/>
    <w:next w:val="Bodytext"/>
    <w:autoRedefine/>
    <w:uiPriority w:val="39"/>
    <w:rsid w:val="00851097"/>
    <w:pPr>
      <w:ind w:left="400"/>
    </w:pPr>
  </w:style>
  <w:style w:type="table" w:customStyle="1" w:styleId="TableGrid1">
    <w:name w:val="Table Grid1"/>
    <w:rsid w:val="00D91CC5"/>
    <w:pPr>
      <w:spacing w:before="40" w:after="40"/>
    </w:pPr>
    <w:rPr>
      <w:rFonts w:ascii="Tahoma" w:hAnsi="Tahoma"/>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rPr>
      <w:cantSplit/>
      <w:tblHeader/>
    </w:trPr>
  </w:style>
  <w:style w:type="paragraph" w:customStyle="1" w:styleId="Table-emptyline">
    <w:name w:val="Table - empty line"/>
    <w:rsid w:val="008050BF"/>
    <w:pPr>
      <w:tabs>
        <w:tab w:val="left" w:pos="0"/>
      </w:tabs>
      <w:spacing w:before="40" w:after="40"/>
    </w:pPr>
    <w:rPr>
      <w:rFonts w:ascii="Tahoma" w:hAnsi="Tahoma" w:cs="Arial"/>
      <w:bCs/>
      <w:iCs/>
      <w:color w:val="FFFFFF"/>
      <w:sz w:val="8"/>
      <w:lang w:bidi="ar-SA"/>
    </w:rPr>
  </w:style>
  <w:style w:type="paragraph" w:customStyle="1" w:styleId="Bullet1">
    <w:name w:val="Bullet1"/>
    <w:autoRedefine/>
    <w:rsid w:val="00C842C9"/>
    <w:pPr>
      <w:numPr>
        <w:numId w:val="5"/>
      </w:numPr>
      <w:spacing w:before="60" w:after="60"/>
    </w:pPr>
    <w:rPr>
      <w:rFonts w:ascii="Tahoma" w:hAnsi="Tahoma" w:cs="Tahoma"/>
      <w:lang w:bidi="ar-SA"/>
    </w:rPr>
  </w:style>
  <w:style w:type="character" w:styleId="Hyperlink">
    <w:name w:val="Hyperlink"/>
    <w:uiPriority w:val="99"/>
    <w:rsid w:val="00851097"/>
    <w:rPr>
      <w:rFonts w:cs="Times New Roman"/>
      <w:color w:val="0000FF"/>
      <w:u w:val="single"/>
    </w:rPr>
  </w:style>
  <w:style w:type="paragraph" w:customStyle="1" w:styleId="Path">
    <w:name w:val="Path"/>
    <w:next w:val="PackageIDstyle"/>
    <w:link w:val="PathCharChar"/>
    <w:rsid w:val="00003035"/>
    <w:pPr>
      <w:spacing w:before="120" w:after="120"/>
    </w:pPr>
    <w:rPr>
      <w:rFonts w:ascii="Arial" w:hAnsi="Arial" w:cs="Tahoma"/>
      <w:b/>
      <w:color w:val="2451CE"/>
      <w:szCs w:val="16"/>
      <w:lang w:bidi="ar-SA"/>
    </w:rPr>
  </w:style>
  <w:style w:type="paragraph" w:customStyle="1" w:styleId="PackageIDstyle">
    <w:name w:val="Package ID style"/>
    <w:next w:val="Bodytext"/>
    <w:rsid w:val="00FE6253"/>
    <w:pPr>
      <w:spacing w:before="240" w:after="240"/>
    </w:pPr>
    <w:rPr>
      <w:rFonts w:ascii="Tahoma" w:hAnsi="Tahoma" w:cs="Tahoma"/>
      <w:b/>
      <w:color w:val="FF0000"/>
      <w:sz w:val="24"/>
      <w:szCs w:val="16"/>
      <w:lang w:bidi="ar-SA"/>
    </w:rPr>
  </w:style>
  <w:style w:type="character" w:customStyle="1" w:styleId="Bold">
    <w:name w:val="Bold"/>
    <w:rsid w:val="003F5DD5"/>
    <w:rPr>
      <w:b/>
    </w:rPr>
  </w:style>
  <w:style w:type="paragraph" w:customStyle="1" w:styleId="numbers">
    <w:name w:val="numbers"/>
    <w:rsid w:val="006F3188"/>
    <w:pPr>
      <w:numPr>
        <w:numId w:val="7"/>
      </w:numPr>
      <w:spacing w:before="60" w:after="60"/>
    </w:pPr>
    <w:rPr>
      <w:rFonts w:ascii="Tahoma" w:hAnsi="Tahoma" w:cs="Tahoma"/>
      <w:szCs w:val="16"/>
      <w:lang w:bidi="ar-SA"/>
    </w:rPr>
  </w:style>
  <w:style w:type="character" w:customStyle="1" w:styleId="PathCharChar">
    <w:name w:val="Path Char Char"/>
    <w:link w:val="Path"/>
    <w:locked/>
    <w:rsid w:val="00003035"/>
    <w:rPr>
      <w:rFonts w:ascii="Arial" w:hAnsi="Arial" w:cs="Tahoma"/>
      <w:b/>
      <w:color w:val="2451CE"/>
      <w:szCs w:val="16"/>
      <w:lang w:val="en-US" w:eastAsia="en-US" w:bidi="ar-SA"/>
    </w:rPr>
  </w:style>
  <w:style w:type="character" w:customStyle="1" w:styleId="TableheaderChar">
    <w:name w:val="Tableheader Char"/>
    <w:link w:val="Tableheader"/>
    <w:locked/>
    <w:rsid w:val="00D91CC5"/>
    <w:rPr>
      <w:rFonts w:ascii="Tahoma" w:hAnsi="Tahoma" w:cs="Tahoma"/>
      <w:b/>
      <w:szCs w:val="16"/>
      <w:lang w:val="en-US" w:eastAsia="en-US" w:bidi="ar-SA"/>
    </w:rPr>
  </w:style>
  <w:style w:type="character" w:customStyle="1" w:styleId="Userpermissiontext">
    <w:name w:val="User permission text"/>
    <w:rsid w:val="00D91CC5"/>
    <w:rPr>
      <w:rFonts w:ascii="Tahoma" w:hAnsi="Tahoma" w:cs="Times New Roman"/>
      <w:b/>
      <w:color w:val="309E12"/>
      <w:sz w:val="20"/>
    </w:rPr>
  </w:style>
  <w:style w:type="character" w:customStyle="1" w:styleId="Grey-40">
    <w:name w:val="Grey -40%"/>
    <w:rsid w:val="003F5DD5"/>
    <w:rPr>
      <w:color w:val="999999"/>
    </w:rPr>
  </w:style>
  <w:style w:type="paragraph" w:styleId="BodyText0">
    <w:name w:val="Body Text"/>
    <w:basedOn w:val="Normal"/>
    <w:link w:val="BodyTextChar0"/>
    <w:autoRedefine/>
    <w:rsid w:val="00202218"/>
    <w:pPr>
      <w:shd w:val="clear" w:color="auto" w:fill="auto"/>
      <w:spacing w:before="40" w:after="40"/>
    </w:pPr>
    <w:rPr>
      <w:bCs/>
      <w:iCs/>
      <w:szCs w:val="20"/>
      <w:lang w:val="en-GB"/>
    </w:rPr>
  </w:style>
  <w:style w:type="character" w:customStyle="1" w:styleId="BodyTextChar0">
    <w:name w:val="Body Text Char"/>
    <w:link w:val="BodyText0"/>
    <w:locked/>
    <w:rsid w:val="00202218"/>
    <w:rPr>
      <w:rFonts w:ascii="Tahoma" w:hAnsi="Tahoma" w:cs="Tahoma"/>
      <w:bCs/>
      <w:iCs/>
      <w:snapToGrid w:val="0"/>
      <w:lang w:val="en-GB" w:bidi="ar-SA"/>
    </w:rPr>
  </w:style>
  <w:style w:type="paragraph" w:customStyle="1" w:styleId="smaller">
    <w:name w:val="smaller"/>
    <w:basedOn w:val="Normal"/>
    <w:rsid w:val="00202218"/>
    <w:pPr>
      <w:shd w:val="clear" w:color="auto" w:fill="auto"/>
      <w:spacing w:before="0" w:after="0"/>
      <w:ind w:right="-170"/>
    </w:pPr>
    <w:rPr>
      <w:sz w:val="8"/>
      <w:szCs w:val="20"/>
    </w:rPr>
  </w:style>
  <w:style w:type="paragraph" w:styleId="TOCHeading">
    <w:name w:val="TOC Heading"/>
    <w:basedOn w:val="Heading1"/>
    <w:next w:val="Normal"/>
    <w:qFormat/>
    <w:rsid w:val="00F564ED"/>
    <w:pPr>
      <w:keepLines/>
      <w:pageBreakBefore w:val="0"/>
      <w:widowControl/>
      <w:tabs>
        <w:tab w:val="clear" w:pos="1440"/>
      </w:tabs>
      <w:overflowPunct/>
      <w:autoSpaceDE/>
      <w:autoSpaceDN/>
      <w:adjustRightInd/>
      <w:spacing w:before="480" w:after="0" w:line="276" w:lineRule="auto"/>
      <w:textAlignment w:val="auto"/>
      <w:outlineLvl w:val="9"/>
    </w:pPr>
    <w:rPr>
      <w:rFonts w:ascii="Cambria" w:hAnsi="Cambria"/>
      <w:noProof w:val="0"/>
      <w:color w:val="365F91"/>
      <w:sz w:val="28"/>
      <w:szCs w:val="28"/>
    </w:rPr>
  </w:style>
  <w:style w:type="numbering" w:customStyle="1" w:styleId="Numbers0">
    <w:name w:val="Numbers"/>
    <w:rsid w:val="00FF766E"/>
    <w:pPr>
      <w:numPr>
        <w:numId w:val="3"/>
      </w:numPr>
    </w:pPr>
  </w:style>
  <w:style w:type="numbering" w:customStyle="1" w:styleId="Numberedbullet">
    <w:name w:val="Numbered bullet"/>
    <w:rsid w:val="00FF766E"/>
    <w:pPr>
      <w:numPr>
        <w:numId w:val="4"/>
      </w:numPr>
    </w:pPr>
  </w:style>
  <w:style w:type="numbering" w:customStyle="1" w:styleId="Bulleted">
    <w:name w:val="Bulleted"/>
    <w:rsid w:val="00FF766E"/>
    <w:pPr>
      <w:numPr>
        <w:numId w:val="2"/>
      </w:numPr>
    </w:pPr>
  </w:style>
  <w:style w:type="paragraph" w:styleId="NormalWeb">
    <w:name w:val="Normal (Web)"/>
    <w:basedOn w:val="Normal"/>
    <w:uiPriority w:val="99"/>
    <w:unhideWhenUsed/>
    <w:rsid w:val="001B729C"/>
    <w:pPr>
      <w:keepLines w:val="0"/>
      <w:widowControl/>
      <w:shd w:val="clear" w:color="auto" w:fill="auto"/>
      <w:spacing w:before="100" w:beforeAutospacing="1" w:after="100" w:afterAutospacing="1"/>
    </w:pPr>
    <w:rPr>
      <w:rFonts w:ascii="Times New Roman" w:hAnsi="Times New Roman" w:cs="Times New Roman"/>
      <w:sz w:val="24"/>
      <w:szCs w:val="24"/>
      <w:lang w:bidi="he-IL"/>
    </w:rPr>
  </w:style>
  <w:style w:type="character" w:customStyle="1" w:styleId="apple-converted-space">
    <w:name w:val="apple-converted-space"/>
    <w:rsid w:val="001B729C"/>
  </w:style>
  <w:style w:type="character" w:styleId="Strong">
    <w:name w:val="Strong"/>
    <w:uiPriority w:val="22"/>
    <w:qFormat/>
    <w:locked/>
    <w:rsid w:val="001B729C"/>
    <w:rPr>
      <w:b/>
      <w:bCs/>
    </w:rPr>
  </w:style>
  <w:style w:type="character" w:customStyle="1" w:styleId="apple-style-span">
    <w:name w:val="apple-style-span"/>
    <w:rsid w:val="000D00E8"/>
  </w:style>
  <w:style w:type="character" w:customStyle="1" w:styleId="t1">
    <w:name w:val="t1"/>
    <w:basedOn w:val="DefaultParagraphFont"/>
    <w:rsid w:val="00A06781"/>
    <w:rPr>
      <w:color w:val="990000"/>
    </w:rPr>
  </w:style>
  <w:style w:type="character" w:customStyle="1" w:styleId="m1">
    <w:name w:val="m1"/>
    <w:basedOn w:val="DefaultParagraphFont"/>
    <w:rsid w:val="00A06781"/>
    <w:rPr>
      <w:color w:val="0000FF"/>
    </w:rPr>
  </w:style>
  <w:style w:type="character" w:customStyle="1" w:styleId="b1">
    <w:name w:val="b1"/>
    <w:basedOn w:val="DefaultParagraphFont"/>
    <w:rsid w:val="00A0678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A06781"/>
    <w:rPr>
      <w:b/>
      <w:bCs/>
    </w:rPr>
  </w:style>
  <w:style w:type="paragraph" w:styleId="ListParagraph">
    <w:name w:val="List Paragraph"/>
    <w:basedOn w:val="Normal"/>
    <w:uiPriority w:val="34"/>
    <w:qFormat/>
    <w:rsid w:val="00A06781"/>
    <w:pPr>
      <w:ind w:left="720"/>
      <w:contextualSpacing/>
    </w:pPr>
  </w:style>
  <w:style w:type="character" w:styleId="Emphasis">
    <w:name w:val="Emphasis"/>
    <w:basedOn w:val="DefaultParagraphFont"/>
    <w:qFormat/>
    <w:locked/>
    <w:rsid w:val="005E0DB2"/>
    <w:rPr>
      <w:i/>
      <w:iCs/>
    </w:rPr>
  </w:style>
  <w:style w:type="paragraph" w:styleId="NoSpacing">
    <w:name w:val="No Spacing"/>
    <w:link w:val="NoSpacingChar"/>
    <w:uiPriority w:val="1"/>
    <w:qFormat/>
    <w:rsid w:val="00740A5B"/>
    <w:rPr>
      <w:rFonts w:asciiTheme="minorHAnsi" w:eastAsiaTheme="minorEastAsia" w:hAnsiTheme="minorHAnsi" w:cstheme="minorBidi"/>
      <w:sz w:val="22"/>
      <w:szCs w:val="22"/>
      <w:lang w:eastAsia="ja-JP" w:bidi="ar-SA"/>
    </w:rPr>
  </w:style>
  <w:style w:type="character" w:customStyle="1" w:styleId="NoSpacingChar">
    <w:name w:val="No Spacing Char"/>
    <w:basedOn w:val="DefaultParagraphFont"/>
    <w:link w:val="NoSpacing"/>
    <w:uiPriority w:val="1"/>
    <w:rsid w:val="00740A5B"/>
    <w:rPr>
      <w:rFonts w:asciiTheme="minorHAnsi" w:eastAsiaTheme="minorEastAsia" w:hAnsiTheme="minorHAnsi" w:cstheme="minorBidi"/>
      <w:sz w:val="22"/>
      <w:szCs w:val="22"/>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0598011">
      <w:bodyDiv w:val="1"/>
      <w:marLeft w:val="0"/>
      <w:marRight w:val="0"/>
      <w:marTop w:val="0"/>
      <w:marBottom w:val="0"/>
      <w:divBdr>
        <w:top w:val="none" w:sz="0" w:space="0" w:color="auto"/>
        <w:left w:val="none" w:sz="0" w:space="0" w:color="auto"/>
        <w:bottom w:val="none" w:sz="0" w:space="0" w:color="auto"/>
        <w:right w:val="none" w:sz="0" w:space="0" w:color="auto"/>
      </w:divBdr>
    </w:div>
    <w:div w:id="28721713">
      <w:bodyDiv w:val="1"/>
      <w:marLeft w:val="0"/>
      <w:marRight w:val="0"/>
      <w:marTop w:val="0"/>
      <w:marBottom w:val="0"/>
      <w:divBdr>
        <w:top w:val="none" w:sz="0" w:space="0" w:color="auto"/>
        <w:left w:val="none" w:sz="0" w:space="0" w:color="auto"/>
        <w:bottom w:val="none" w:sz="0" w:space="0" w:color="auto"/>
        <w:right w:val="none" w:sz="0" w:space="0" w:color="auto"/>
      </w:divBdr>
    </w:div>
    <w:div w:id="175194394">
      <w:bodyDiv w:val="1"/>
      <w:marLeft w:val="0"/>
      <w:marRight w:val="0"/>
      <w:marTop w:val="0"/>
      <w:marBottom w:val="0"/>
      <w:divBdr>
        <w:top w:val="none" w:sz="0" w:space="0" w:color="auto"/>
        <w:left w:val="none" w:sz="0" w:space="0" w:color="auto"/>
        <w:bottom w:val="none" w:sz="0" w:space="0" w:color="auto"/>
        <w:right w:val="none" w:sz="0" w:space="0" w:color="auto"/>
      </w:divBdr>
    </w:div>
    <w:div w:id="265037574">
      <w:bodyDiv w:val="1"/>
      <w:marLeft w:val="0"/>
      <w:marRight w:val="0"/>
      <w:marTop w:val="0"/>
      <w:marBottom w:val="0"/>
      <w:divBdr>
        <w:top w:val="none" w:sz="0" w:space="0" w:color="auto"/>
        <w:left w:val="none" w:sz="0" w:space="0" w:color="auto"/>
        <w:bottom w:val="none" w:sz="0" w:space="0" w:color="auto"/>
        <w:right w:val="none" w:sz="0" w:space="0" w:color="auto"/>
      </w:divBdr>
    </w:div>
    <w:div w:id="291249467">
      <w:bodyDiv w:val="1"/>
      <w:marLeft w:val="0"/>
      <w:marRight w:val="0"/>
      <w:marTop w:val="0"/>
      <w:marBottom w:val="0"/>
      <w:divBdr>
        <w:top w:val="none" w:sz="0" w:space="0" w:color="auto"/>
        <w:left w:val="none" w:sz="0" w:space="0" w:color="auto"/>
        <w:bottom w:val="none" w:sz="0" w:space="0" w:color="auto"/>
        <w:right w:val="none" w:sz="0" w:space="0" w:color="auto"/>
      </w:divBdr>
    </w:div>
    <w:div w:id="346256409">
      <w:bodyDiv w:val="1"/>
      <w:marLeft w:val="0"/>
      <w:marRight w:val="0"/>
      <w:marTop w:val="0"/>
      <w:marBottom w:val="0"/>
      <w:divBdr>
        <w:top w:val="none" w:sz="0" w:space="0" w:color="auto"/>
        <w:left w:val="none" w:sz="0" w:space="0" w:color="auto"/>
        <w:bottom w:val="none" w:sz="0" w:space="0" w:color="auto"/>
        <w:right w:val="none" w:sz="0" w:space="0" w:color="auto"/>
      </w:divBdr>
    </w:div>
    <w:div w:id="507138001">
      <w:bodyDiv w:val="1"/>
      <w:marLeft w:val="0"/>
      <w:marRight w:val="0"/>
      <w:marTop w:val="0"/>
      <w:marBottom w:val="0"/>
      <w:divBdr>
        <w:top w:val="none" w:sz="0" w:space="0" w:color="auto"/>
        <w:left w:val="none" w:sz="0" w:space="0" w:color="auto"/>
        <w:bottom w:val="none" w:sz="0" w:space="0" w:color="auto"/>
        <w:right w:val="none" w:sz="0" w:space="0" w:color="auto"/>
      </w:divBdr>
    </w:div>
    <w:div w:id="510148073">
      <w:bodyDiv w:val="1"/>
      <w:marLeft w:val="0"/>
      <w:marRight w:val="0"/>
      <w:marTop w:val="0"/>
      <w:marBottom w:val="0"/>
      <w:divBdr>
        <w:top w:val="none" w:sz="0" w:space="0" w:color="auto"/>
        <w:left w:val="none" w:sz="0" w:space="0" w:color="auto"/>
        <w:bottom w:val="none" w:sz="0" w:space="0" w:color="auto"/>
        <w:right w:val="none" w:sz="0" w:space="0" w:color="auto"/>
      </w:divBdr>
    </w:div>
    <w:div w:id="522785798">
      <w:bodyDiv w:val="1"/>
      <w:marLeft w:val="0"/>
      <w:marRight w:val="0"/>
      <w:marTop w:val="0"/>
      <w:marBottom w:val="0"/>
      <w:divBdr>
        <w:top w:val="none" w:sz="0" w:space="0" w:color="auto"/>
        <w:left w:val="none" w:sz="0" w:space="0" w:color="auto"/>
        <w:bottom w:val="none" w:sz="0" w:space="0" w:color="auto"/>
        <w:right w:val="none" w:sz="0" w:space="0" w:color="auto"/>
      </w:divBdr>
    </w:div>
    <w:div w:id="523522842">
      <w:bodyDiv w:val="1"/>
      <w:marLeft w:val="0"/>
      <w:marRight w:val="360"/>
      <w:marTop w:val="0"/>
      <w:marBottom w:val="0"/>
      <w:divBdr>
        <w:top w:val="none" w:sz="0" w:space="0" w:color="auto"/>
        <w:left w:val="none" w:sz="0" w:space="0" w:color="auto"/>
        <w:bottom w:val="none" w:sz="0" w:space="0" w:color="auto"/>
        <w:right w:val="none" w:sz="0" w:space="0" w:color="auto"/>
      </w:divBdr>
      <w:divsChild>
        <w:div w:id="2092848875">
          <w:marLeft w:val="240"/>
          <w:marRight w:val="240"/>
          <w:marTop w:val="0"/>
          <w:marBottom w:val="0"/>
          <w:divBdr>
            <w:top w:val="none" w:sz="0" w:space="0" w:color="auto"/>
            <w:left w:val="none" w:sz="0" w:space="0" w:color="auto"/>
            <w:bottom w:val="none" w:sz="0" w:space="0" w:color="auto"/>
            <w:right w:val="none" w:sz="0" w:space="0" w:color="auto"/>
          </w:divBdr>
          <w:divsChild>
            <w:div w:id="2085684224">
              <w:marLeft w:val="0"/>
              <w:marRight w:val="0"/>
              <w:marTop w:val="0"/>
              <w:marBottom w:val="0"/>
              <w:divBdr>
                <w:top w:val="none" w:sz="0" w:space="0" w:color="auto"/>
                <w:left w:val="none" w:sz="0" w:space="0" w:color="auto"/>
                <w:bottom w:val="none" w:sz="0" w:space="0" w:color="auto"/>
                <w:right w:val="none" w:sz="0" w:space="0" w:color="auto"/>
              </w:divBdr>
              <w:divsChild>
                <w:div w:id="601649090">
                  <w:marLeft w:val="240"/>
                  <w:marRight w:val="240"/>
                  <w:marTop w:val="0"/>
                  <w:marBottom w:val="0"/>
                  <w:divBdr>
                    <w:top w:val="none" w:sz="0" w:space="0" w:color="auto"/>
                    <w:left w:val="none" w:sz="0" w:space="0" w:color="auto"/>
                    <w:bottom w:val="none" w:sz="0" w:space="0" w:color="auto"/>
                    <w:right w:val="none" w:sz="0" w:space="0" w:color="auto"/>
                  </w:divBdr>
                  <w:divsChild>
                    <w:div w:id="1738478351">
                      <w:marLeft w:val="0"/>
                      <w:marRight w:val="0"/>
                      <w:marTop w:val="0"/>
                      <w:marBottom w:val="0"/>
                      <w:divBdr>
                        <w:top w:val="none" w:sz="0" w:space="0" w:color="auto"/>
                        <w:left w:val="none" w:sz="0" w:space="0" w:color="auto"/>
                        <w:bottom w:val="none" w:sz="0" w:space="0" w:color="auto"/>
                        <w:right w:val="none" w:sz="0" w:space="0" w:color="auto"/>
                      </w:divBdr>
                      <w:divsChild>
                        <w:div w:id="1268854162">
                          <w:marLeft w:val="240"/>
                          <w:marRight w:val="240"/>
                          <w:marTop w:val="0"/>
                          <w:marBottom w:val="0"/>
                          <w:divBdr>
                            <w:top w:val="none" w:sz="0" w:space="0" w:color="auto"/>
                            <w:left w:val="none" w:sz="0" w:space="0" w:color="auto"/>
                            <w:bottom w:val="none" w:sz="0" w:space="0" w:color="auto"/>
                            <w:right w:val="none" w:sz="0" w:space="0" w:color="auto"/>
                          </w:divBdr>
                          <w:divsChild>
                            <w:div w:id="1523665842">
                              <w:marLeft w:val="240"/>
                              <w:marRight w:val="0"/>
                              <w:marTop w:val="0"/>
                              <w:marBottom w:val="0"/>
                              <w:divBdr>
                                <w:top w:val="none" w:sz="0" w:space="0" w:color="auto"/>
                                <w:left w:val="none" w:sz="0" w:space="0" w:color="auto"/>
                                <w:bottom w:val="none" w:sz="0" w:space="0" w:color="auto"/>
                                <w:right w:val="none" w:sz="0" w:space="0" w:color="auto"/>
                              </w:divBdr>
                            </w:div>
                            <w:div w:id="1847817786">
                              <w:marLeft w:val="0"/>
                              <w:marRight w:val="0"/>
                              <w:marTop w:val="0"/>
                              <w:marBottom w:val="0"/>
                              <w:divBdr>
                                <w:top w:val="none" w:sz="0" w:space="0" w:color="auto"/>
                                <w:left w:val="none" w:sz="0" w:space="0" w:color="auto"/>
                                <w:bottom w:val="none" w:sz="0" w:space="0" w:color="auto"/>
                                <w:right w:val="none" w:sz="0" w:space="0" w:color="auto"/>
                              </w:divBdr>
                              <w:divsChild>
                                <w:div w:id="939869938">
                                  <w:marLeft w:val="240"/>
                                  <w:marRight w:val="240"/>
                                  <w:marTop w:val="0"/>
                                  <w:marBottom w:val="0"/>
                                  <w:divBdr>
                                    <w:top w:val="none" w:sz="0" w:space="0" w:color="auto"/>
                                    <w:left w:val="none" w:sz="0" w:space="0" w:color="auto"/>
                                    <w:bottom w:val="none" w:sz="0" w:space="0" w:color="auto"/>
                                    <w:right w:val="none" w:sz="0" w:space="0" w:color="auto"/>
                                  </w:divBdr>
                                  <w:divsChild>
                                    <w:div w:id="14306621">
                                      <w:marLeft w:val="240"/>
                                      <w:marRight w:val="0"/>
                                      <w:marTop w:val="0"/>
                                      <w:marBottom w:val="0"/>
                                      <w:divBdr>
                                        <w:top w:val="none" w:sz="0" w:space="0" w:color="auto"/>
                                        <w:left w:val="none" w:sz="0" w:space="0" w:color="auto"/>
                                        <w:bottom w:val="none" w:sz="0" w:space="0" w:color="auto"/>
                                        <w:right w:val="none" w:sz="0" w:space="0" w:color="auto"/>
                                      </w:divBdr>
                                    </w:div>
                                    <w:div w:id="1724136460">
                                      <w:marLeft w:val="0"/>
                                      <w:marRight w:val="0"/>
                                      <w:marTop w:val="0"/>
                                      <w:marBottom w:val="0"/>
                                      <w:divBdr>
                                        <w:top w:val="none" w:sz="0" w:space="0" w:color="auto"/>
                                        <w:left w:val="none" w:sz="0" w:space="0" w:color="auto"/>
                                        <w:bottom w:val="none" w:sz="0" w:space="0" w:color="auto"/>
                                        <w:right w:val="none" w:sz="0" w:space="0" w:color="auto"/>
                                      </w:divBdr>
                                      <w:divsChild>
                                        <w:div w:id="996688552">
                                          <w:marLeft w:val="240"/>
                                          <w:marRight w:val="240"/>
                                          <w:marTop w:val="0"/>
                                          <w:marBottom w:val="0"/>
                                          <w:divBdr>
                                            <w:top w:val="none" w:sz="0" w:space="0" w:color="auto"/>
                                            <w:left w:val="none" w:sz="0" w:space="0" w:color="auto"/>
                                            <w:bottom w:val="none" w:sz="0" w:space="0" w:color="auto"/>
                                            <w:right w:val="none" w:sz="0" w:space="0" w:color="auto"/>
                                          </w:divBdr>
                                          <w:divsChild>
                                            <w:div w:id="1034577782">
                                              <w:marLeft w:val="240"/>
                                              <w:marRight w:val="0"/>
                                              <w:marTop w:val="0"/>
                                              <w:marBottom w:val="0"/>
                                              <w:divBdr>
                                                <w:top w:val="none" w:sz="0" w:space="0" w:color="auto"/>
                                                <w:left w:val="none" w:sz="0" w:space="0" w:color="auto"/>
                                                <w:bottom w:val="none" w:sz="0" w:space="0" w:color="auto"/>
                                                <w:right w:val="none" w:sz="0" w:space="0" w:color="auto"/>
                                              </w:divBdr>
                                            </w:div>
                                          </w:divsChild>
                                        </w:div>
                                        <w:div w:id="275841033">
                                          <w:marLeft w:val="240"/>
                                          <w:marRight w:val="240"/>
                                          <w:marTop w:val="0"/>
                                          <w:marBottom w:val="0"/>
                                          <w:divBdr>
                                            <w:top w:val="none" w:sz="0" w:space="0" w:color="auto"/>
                                            <w:left w:val="none" w:sz="0" w:space="0" w:color="auto"/>
                                            <w:bottom w:val="none" w:sz="0" w:space="0" w:color="auto"/>
                                            <w:right w:val="none" w:sz="0" w:space="0" w:color="auto"/>
                                          </w:divBdr>
                                          <w:divsChild>
                                            <w:div w:id="1216695352">
                                              <w:marLeft w:val="240"/>
                                              <w:marRight w:val="0"/>
                                              <w:marTop w:val="0"/>
                                              <w:marBottom w:val="0"/>
                                              <w:divBdr>
                                                <w:top w:val="none" w:sz="0" w:space="0" w:color="auto"/>
                                                <w:left w:val="none" w:sz="0" w:space="0" w:color="auto"/>
                                                <w:bottom w:val="none" w:sz="0" w:space="0" w:color="auto"/>
                                                <w:right w:val="none" w:sz="0" w:space="0" w:color="auto"/>
                                              </w:divBdr>
                                            </w:div>
                                          </w:divsChild>
                                        </w:div>
                                        <w:div w:id="1325477190">
                                          <w:marLeft w:val="240"/>
                                          <w:marRight w:val="240"/>
                                          <w:marTop w:val="0"/>
                                          <w:marBottom w:val="0"/>
                                          <w:divBdr>
                                            <w:top w:val="none" w:sz="0" w:space="0" w:color="auto"/>
                                            <w:left w:val="none" w:sz="0" w:space="0" w:color="auto"/>
                                            <w:bottom w:val="none" w:sz="0" w:space="0" w:color="auto"/>
                                            <w:right w:val="none" w:sz="0" w:space="0" w:color="auto"/>
                                          </w:divBdr>
                                          <w:divsChild>
                                            <w:div w:id="1370451444">
                                              <w:marLeft w:val="240"/>
                                              <w:marRight w:val="0"/>
                                              <w:marTop w:val="0"/>
                                              <w:marBottom w:val="0"/>
                                              <w:divBdr>
                                                <w:top w:val="none" w:sz="0" w:space="0" w:color="auto"/>
                                                <w:left w:val="none" w:sz="0" w:space="0" w:color="auto"/>
                                                <w:bottom w:val="none" w:sz="0" w:space="0" w:color="auto"/>
                                                <w:right w:val="none" w:sz="0" w:space="0" w:color="auto"/>
                                              </w:divBdr>
                                            </w:div>
                                          </w:divsChild>
                                        </w:div>
                                        <w:div w:id="2007779832">
                                          <w:marLeft w:val="240"/>
                                          <w:marRight w:val="240"/>
                                          <w:marTop w:val="0"/>
                                          <w:marBottom w:val="0"/>
                                          <w:divBdr>
                                            <w:top w:val="none" w:sz="0" w:space="0" w:color="auto"/>
                                            <w:left w:val="none" w:sz="0" w:space="0" w:color="auto"/>
                                            <w:bottom w:val="none" w:sz="0" w:space="0" w:color="auto"/>
                                            <w:right w:val="none" w:sz="0" w:space="0" w:color="auto"/>
                                          </w:divBdr>
                                          <w:divsChild>
                                            <w:div w:id="1696228502">
                                              <w:marLeft w:val="240"/>
                                              <w:marRight w:val="0"/>
                                              <w:marTop w:val="0"/>
                                              <w:marBottom w:val="0"/>
                                              <w:divBdr>
                                                <w:top w:val="none" w:sz="0" w:space="0" w:color="auto"/>
                                                <w:left w:val="none" w:sz="0" w:space="0" w:color="auto"/>
                                                <w:bottom w:val="none" w:sz="0" w:space="0" w:color="auto"/>
                                                <w:right w:val="none" w:sz="0" w:space="0" w:color="auto"/>
                                              </w:divBdr>
                                            </w:div>
                                          </w:divsChild>
                                        </w:div>
                                        <w:div w:id="1955136916">
                                          <w:marLeft w:val="240"/>
                                          <w:marRight w:val="240"/>
                                          <w:marTop w:val="0"/>
                                          <w:marBottom w:val="0"/>
                                          <w:divBdr>
                                            <w:top w:val="none" w:sz="0" w:space="0" w:color="auto"/>
                                            <w:left w:val="none" w:sz="0" w:space="0" w:color="auto"/>
                                            <w:bottom w:val="none" w:sz="0" w:space="0" w:color="auto"/>
                                            <w:right w:val="none" w:sz="0" w:space="0" w:color="auto"/>
                                          </w:divBdr>
                                          <w:divsChild>
                                            <w:div w:id="1095056785">
                                              <w:marLeft w:val="240"/>
                                              <w:marRight w:val="0"/>
                                              <w:marTop w:val="0"/>
                                              <w:marBottom w:val="0"/>
                                              <w:divBdr>
                                                <w:top w:val="none" w:sz="0" w:space="0" w:color="auto"/>
                                                <w:left w:val="none" w:sz="0" w:space="0" w:color="auto"/>
                                                <w:bottom w:val="none" w:sz="0" w:space="0" w:color="auto"/>
                                                <w:right w:val="none" w:sz="0" w:space="0" w:color="auto"/>
                                              </w:divBdr>
                                            </w:div>
                                          </w:divsChild>
                                        </w:div>
                                        <w:div w:id="1067916466">
                                          <w:marLeft w:val="240"/>
                                          <w:marRight w:val="240"/>
                                          <w:marTop w:val="0"/>
                                          <w:marBottom w:val="0"/>
                                          <w:divBdr>
                                            <w:top w:val="none" w:sz="0" w:space="0" w:color="auto"/>
                                            <w:left w:val="none" w:sz="0" w:space="0" w:color="auto"/>
                                            <w:bottom w:val="none" w:sz="0" w:space="0" w:color="auto"/>
                                            <w:right w:val="none" w:sz="0" w:space="0" w:color="auto"/>
                                          </w:divBdr>
                                          <w:divsChild>
                                            <w:div w:id="54134319">
                                              <w:marLeft w:val="240"/>
                                              <w:marRight w:val="0"/>
                                              <w:marTop w:val="0"/>
                                              <w:marBottom w:val="0"/>
                                              <w:divBdr>
                                                <w:top w:val="none" w:sz="0" w:space="0" w:color="auto"/>
                                                <w:left w:val="none" w:sz="0" w:space="0" w:color="auto"/>
                                                <w:bottom w:val="none" w:sz="0" w:space="0" w:color="auto"/>
                                                <w:right w:val="none" w:sz="0" w:space="0" w:color="auto"/>
                                              </w:divBdr>
                                            </w:div>
                                          </w:divsChild>
                                        </w:div>
                                        <w:div w:id="150077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331321">
      <w:bodyDiv w:val="1"/>
      <w:marLeft w:val="0"/>
      <w:marRight w:val="0"/>
      <w:marTop w:val="0"/>
      <w:marBottom w:val="0"/>
      <w:divBdr>
        <w:top w:val="none" w:sz="0" w:space="0" w:color="auto"/>
        <w:left w:val="none" w:sz="0" w:space="0" w:color="auto"/>
        <w:bottom w:val="none" w:sz="0" w:space="0" w:color="auto"/>
        <w:right w:val="none" w:sz="0" w:space="0" w:color="auto"/>
      </w:divBdr>
    </w:div>
    <w:div w:id="742680051">
      <w:bodyDiv w:val="1"/>
      <w:marLeft w:val="0"/>
      <w:marRight w:val="0"/>
      <w:marTop w:val="0"/>
      <w:marBottom w:val="0"/>
      <w:divBdr>
        <w:top w:val="none" w:sz="0" w:space="0" w:color="auto"/>
        <w:left w:val="none" w:sz="0" w:space="0" w:color="auto"/>
        <w:bottom w:val="none" w:sz="0" w:space="0" w:color="auto"/>
        <w:right w:val="none" w:sz="0" w:space="0" w:color="auto"/>
      </w:divBdr>
    </w:div>
    <w:div w:id="804932734">
      <w:bodyDiv w:val="1"/>
      <w:marLeft w:val="0"/>
      <w:marRight w:val="0"/>
      <w:marTop w:val="0"/>
      <w:marBottom w:val="0"/>
      <w:divBdr>
        <w:top w:val="none" w:sz="0" w:space="0" w:color="auto"/>
        <w:left w:val="none" w:sz="0" w:space="0" w:color="auto"/>
        <w:bottom w:val="none" w:sz="0" w:space="0" w:color="auto"/>
        <w:right w:val="none" w:sz="0" w:space="0" w:color="auto"/>
      </w:divBdr>
    </w:div>
    <w:div w:id="1045832273">
      <w:bodyDiv w:val="1"/>
      <w:marLeft w:val="0"/>
      <w:marRight w:val="0"/>
      <w:marTop w:val="0"/>
      <w:marBottom w:val="0"/>
      <w:divBdr>
        <w:top w:val="none" w:sz="0" w:space="0" w:color="auto"/>
        <w:left w:val="none" w:sz="0" w:space="0" w:color="auto"/>
        <w:bottom w:val="none" w:sz="0" w:space="0" w:color="auto"/>
        <w:right w:val="none" w:sz="0" w:space="0" w:color="auto"/>
      </w:divBdr>
    </w:div>
    <w:div w:id="1079836909">
      <w:bodyDiv w:val="1"/>
      <w:marLeft w:val="0"/>
      <w:marRight w:val="0"/>
      <w:marTop w:val="0"/>
      <w:marBottom w:val="0"/>
      <w:divBdr>
        <w:top w:val="none" w:sz="0" w:space="0" w:color="auto"/>
        <w:left w:val="none" w:sz="0" w:space="0" w:color="auto"/>
        <w:bottom w:val="none" w:sz="0" w:space="0" w:color="auto"/>
        <w:right w:val="none" w:sz="0" w:space="0" w:color="auto"/>
      </w:divBdr>
    </w:div>
    <w:div w:id="1096973245">
      <w:bodyDiv w:val="1"/>
      <w:marLeft w:val="0"/>
      <w:marRight w:val="0"/>
      <w:marTop w:val="0"/>
      <w:marBottom w:val="0"/>
      <w:divBdr>
        <w:top w:val="none" w:sz="0" w:space="0" w:color="auto"/>
        <w:left w:val="none" w:sz="0" w:space="0" w:color="auto"/>
        <w:bottom w:val="none" w:sz="0" w:space="0" w:color="auto"/>
        <w:right w:val="none" w:sz="0" w:space="0" w:color="auto"/>
      </w:divBdr>
    </w:div>
    <w:div w:id="1130435272">
      <w:bodyDiv w:val="1"/>
      <w:marLeft w:val="0"/>
      <w:marRight w:val="0"/>
      <w:marTop w:val="0"/>
      <w:marBottom w:val="0"/>
      <w:divBdr>
        <w:top w:val="none" w:sz="0" w:space="0" w:color="auto"/>
        <w:left w:val="none" w:sz="0" w:space="0" w:color="auto"/>
        <w:bottom w:val="none" w:sz="0" w:space="0" w:color="auto"/>
        <w:right w:val="none" w:sz="0" w:space="0" w:color="auto"/>
      </w:divBdr>
    </w:div>
    <w:div w:id="1168785626">
      <w:bodyDiv w:val="1"/>
      <w:marLeft w:val="0"/>
      <w:marRight w:val="0"/>
      <w:marTop w:val="0"/>
      <w:marBottom w:val="0"/>
      <w:divBdr>
        <w:top w:val="none" w:sz="0" w:space="0" w:color="auto"/>
        <w:left w:val="none" w:sz="0" w:space="0" w:color="auto"/>
        <w:bottom w:val="none" w:sz="0" w:space="0" w:color="auto"/>
        <w:right w:val="none" w:sz="0" w:space="0" w:color="auto"/>
      </w:divBdr>
    </w:div>
    <w:div w:id="1196430866">
      <w:bodyDiv w:val="1"/>
      <w:marLeft w:val="0"/>
      <w:marRight w:val="0"/>
      <w:marTop w:val="0"/>
      <w:marBottom w:val="0"/>
      <w:divBdr>
        <w:top w:val="none" w:sz="0" w:space="0" w:color="auto"/>
        <w:left w:val="none" w:sz="0" w:space="0" w:color="auto"/>
        <w:bottom w:val="none" w:sz="0" w:space="0" w:color="auto"/>
        <w:right w:val="none" w:sz="0" w:space="0" w:color="auto"/>
      </w:divBdr>
    </w:div>
    <w:div w:id="1234970378">
      <w:bodyDiv w:val="1"/>
      <w:marLeft w:val="0"/>
      <w:marRight w:val="0"/>
      <w:marTop w:val="0"/>
      <w:marBottom w:val="0"/>
      <w:divBdr>
        <w:top w:val="none" w:sz="0" w:space="0" w:color="auto"/>
        <w:left w:val="none" w:sz="0" w:space="0" w:color="auto"/>
        <w:bottom w:val="none" w:sz="0" w:space="0" w:color="auto"/>
        <w:right w:val="none" w:sz="0" w:space="0" w:color="auto"/>
      </w:divBdr>
    </w:div>
    <w:div w:id="1315448217">
      <w:bodyDiv w:val="1"/>
      <w:marLeft w:val="0"/>
      <w:marRight w:val="0"/>
      <w:marTop w:val="0"/>
      <w:marBottom w:val="0"/>
      <w:divBdr>
        <w:top w:val="none" w:sz="0" w:space="0" w:color="auto"/>
        <w:left w:val="none" w:sz="0" w:space="0" w:color="auto"/>
        <w:bottom w:val="none" w:sz="0" w:space="0" w:color="auto"/>
        <w:right w:val="none" w:sz="0" w:space="0" w:color="auto"/>
      </w:divBdr>
    </w:div>
    <w:div w:id="1390151755">
      <w:bodyDiv w:val="1"/>
      <w:marLeft w:val="0"/>
      <w:marRight w:val="0"/>
      <w:marTop w:val="0"/>
      <w:marBottom w:val="0"/>
      <w:divBdr>
        <w:top w:val="none" w:sz="0" w:space="0" w:color="auto"/>
        <w:left w:val="none" w:sz="0" w:space="0" w:color="auto"/>
        <w:bottom w:val="none" w:sz="0" w:space="0" w:color="auto"/>
        <w:right w:val="none" w:sz="0" w:space="0" w:color="auto"/>
      </w:divBdr>
    </w:div>
    <w:div w:id="1471897213">
      <w:bodyDiv w:val="1"/>
      <w:marLeft w:val="0"/>
      <w:marRight w:val="0"/>
      <w:marTop w:val="0"/>
      <w:marBottom w:val="0"/>
      <w:divBdr>
        <w:top w:val="none" w:sz="0" w:space="0" w:color="auto"/>
        <w:left w:val="none" w:sz="0" w:space="0" w:color="auto"/>
        <w:bottom w:val="none" w:sz="0" w:space="0" w:color="auto"/>
        <w:right w:val="none" w:sz="0" w:space="0" w:color="auto"/>
      </w:divBdr>
    </w:div>
    <w:div w:id="1482119540">
      <w:bodyDiv w:val="1"/>
      <w:marLeft w:val="0"/>
      <w:marRight w:val="0"/>
      <w:marTop w:val="0"/>
      <w:marBottom w:val="0"/>
      <w:divBdr>
        <w:top w:val="none" w:sz="0" w:space="0" w:color="auto"/>
        <w:left w:val="none" w:sz="0" w:space="0" w:color="auto"/>
        <w:bottom w:val="none" w:sz="0" w:space="0" w:color="auto"/>
        <w:right w:val="none" w:sz="0" w:space="0" w:color="auto"/>
      </w:divBdr>
    </w:div>
    <w:div w:id="1489175850">
      <w:bodyDiv w:val="1"/>
      <w:marLeft w:val="0"/>
      <w:marRight w:val="0"/>
      <w:marTop w:val="0"/>
      <w:marBottom w:val="0"/>
      <w:divBdr>
        <w:top w:val="none" w:sz="0" w:space="0" w:color="auto"/>
        <w:left w:val="none" w:sz="0" w:space="0" w:color="auto"/>
        <w:bottom w:val="none" w:sz="0" w:space="0" w:color="auto"/>
        <w:right w:val="none" w:sz="0" w:space="0" w:color="auto"/>
      </w:divBdr>
    </w:div>
    <w:div w:id="1497573349">
      <w:bodyDiv w:val="1"/>
      <w:marLeft w:val="0"/>
      <w:marRight w:val="0"/>
      <w:marTop w:val="0"/>
      <w:marBottom w:val="0"/>
      <w:divBdr>
        <w:top w:val="none" w:sz="0" w:space="0" w:color="auto"/>
        <w:left w:val="none" w:sz="0" w:space="0" w:color="auto"/>
        <w:bottom w:val="none" w:sz="0" w:space="0" w:color="auto"/>
        <w:right w:val="none" w:sz="0" w:space="0" w:color="auto"/>
      </w:divBdr>
    </w:div>
    <w:div w:id="1515656779">
      <w:bodyDiv w:val="1"/>
      <w:marLeft w:val="0"/>
      <w:marRight w:val="0"/>
      <w:marTop w:val="0"/>
      <w:marBottom w:val="0"/>
      <w:divBdr>
        <w:top w:val="none" w:sz="0" w:space="0" w:color="auto"/>
        <w:left w:val="none" w:sz="0" w:space="0" w:color="auto"/>
        <w:bottom w:val="none" w:sz="0" w:space="0" w:color="auto"/>
        <w:right w:val="none" w:sz="0" w:space="0" w:color="auto"/>
      </w:divBdr>
    </w:div>
    <w:div w:id="1530489180">
      <w:bodyDiv w:val="1"/>
      <w:marLeft w:val="0"/>
      <w:marRight w:val="0"/>
      <w:marTop w:val="0"/>
      <w:marBottom w:val="0"/>
      <w:divBdr>
        <w:top w:val="none" w:sz="0" w:space="0" w:color="auto"/>
        <w:left w:val="none" w:sz="0" w:space="0" w:color="auto"/>
        <w:bottom w:val="none" w:sz="0" w:space="0" w:color="auto"/>
        <w:right w:val="none" w:sz="0" w:space="0" w:color="auto"/>
      </w:divBdr>
    </w:div>
    <w:div w:id="1551188092">
      <w:bodyDiv w:val="1"/>
      <w:marLeft w:val="0"/>
      <w:marRight w:val="0"/>
      <w:marTop w:val="0"/>
      <w:marBottom w:val="0"/>
      <w:divBdr>
        <w:top w:val="none" w:sz="0" w:space="0" w:color="auto"/>
        <w:left w:val="none" w:sz="0" w:space="0" w:color="auto"/>
        <w:bottom w:val="none" w:sz="0" w:space="0" w:color="auto"/>
        <w:right w:val="none" w:sz="0" w:space="0" w:color="auto"/>
      </w:divBdr>
    </w:div>
    <w:div w:id="1605723590">
      <w:bodyDiv w:val="1"/>
      <w:marLeft w:val="0"/>
      <w:marRight w:val="0"/>
      <w:marTop w:val="0"/>
      <w:marBottom w:val="0"/>
      <w:divBdr>
        <w:top w:val="none" w:sz="0" w:space="0" w:color="auto"/>
        <w:left w:val="none" w:sz="0" w:space="0" w:color="auto"/>
        <w:bottom w:val="none" w:sz="0" w:space="0" w:color="auto"/>
        <w:right w:val="none" w:sz="0" w:space="0" w:color="auto"/>
      </w:divBdr>
    </w:div>
    <w:div w:id="1711954191">
      <w:bodyDiv w:val="1"/>
      <w:marLeft w:val="0"/>
      <w:marRight w:val="0"/>
      <w:marTop w:val="0"/>
      <w:marBottom w:val="0"/>
      <w:divBdr>
        <w:top w:val="none" w:sz="0" w:space="0" w:color="auto"/>
        <w:left w:val="none" w:sz="0" w:space="0" w:color="auto"/>
        <w:bottom w:val="none" w:sz="0" w:space="0" w:color="auto"/>
        <w:right w:val="none" w:sz="0" w:space="0" w:color="auto"/>
      </w:divBdr>
    </w:div>
    <w:div w:id="1787852254">
      <w:bodyDiv w:val="1"/>
      <w:marLeft w:val="0"/>
      <w:marRight w:val="0"/>
      <w:marTop w:val="0"/>
      <w:marBottom w:val="0"/>
      <w:divBdr>
        <w:top w:val="none" w:sz="0" w:space="0" w:color="auto"/>
        <w:left w:val="none" w:sz="0" w:space="0" w:color="auto"/>
        <w:bottom w:val="none" w:sz="0" w:space="0" w:color="auto"/>
        <w:right w:val="none" w:sz="0" w:space="0" w:color="auto"/>
      </w:divBdr>
    </w:div>
    <w:div w:id="1870950058">
      <w:bodyDiv w:val="1"/>
      <w:marLeft w:val="0"/>
      <w:marRight w:val="0"/>
      <w:marTop w:val="0"/>
      <w:marBottom w:val="0"/>
      <w:divBdr>
        <w:top w:val="none" w:sz="0" w:space="0" w:color="auto"/>
        <w:left w:val="none" w:sz="0" w:space="0" w:color="auto"/>
        <w:bottom w:val="none" w:sz="0" w:space="0" w:color="auto"/>
        <w:right w:val="none" w:sz="0" w:space="0" w:color="auto"/>
      </w:divBdr>
    </w:div>
    <w:div w:id="1891333244">
      <w:bodyDiv w:val="1"/>
      <w:marLeft w:val="0"/>
      <w:marRight w:val="0"/>
      <w:marTop w:val="0"/>
      <w:marBottom w:val="0"/>
      <w:divBdr>
        <w:top w:val="none" w:sz="0" w:space="0" w:color="auto"/>
        <w:left w:val="none" w:sz="0" w:space="0" w:color="auto"/>
        <w:bottom w:val="none" w:sz="0" w:space="0" w:color="auto"/>
        <w:right w:val="none" w:sz="0" w:space="0" w:color="auto"/>
      </w:divBdr>
    </w:div>
    <w:div w:id="2012834682">
      <w:bodyDiv w:val="1"/>
      <w:marLeft w:val="0"/>
      <w:marRight w:val="0"/>
      <w:marTop w:val="0"/>
      <w:marBottom w:val="0"/>
      <w:divBdr>
        <w:top w:val="none" w:sz="0" w:space="0" w:color="auto"/>
        <w:left w:val="none" w:sz="0" w:space="0" w:color="auto"/>
        <w:bottom w:val="none" w:sz="0" w:space="0" w:color="auto"/>
        <w:right w:val="none" w:sz="0" w:space="0" w:color="auto"/>
      </w:divBdr>
    </w:div>
    <w:div w:id="2043549093">
      <w:bodyDiv w:val="1"/>
      <w:marLeft w:val="0"/>
      <w:marRight w:val="0"/>
      <w:marTop w:val="0"/>
      <w:marBottom w:val="0"/>
      <w:divBdr>
        <w:top w:val="none" w:sz="0" w:space="0" w:color="auto"/>
        <w:left w:val="none" w:sz="0" w:space="0" w:color="auto"/>
        <w:bottom w:val="none" w:sz="0" w:space="0" w:color="auto"/>
        <w:right w:val="none" w:sz="0" w:space="0" w:color="auto"/>
      </w:divBdr>
    </w:div>
    <w:div w:id="204938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Visio_Drawing3333333322.vsdx"/><Relationship Id="rId26" Type="http://schemas.openxmlformats.org/officeDocument/2006/relationships/package" Target="embeddings/Microsoft_Visio_Drawing7777777766.vsdx"/><Relationship Id="rId3" Type="http://schemas.microsoft.com/office/2007/relationships/stylesWithEffects" Target="stylesWithEffect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2222222211.vsdx"/><Relationship Id="rId20" Type="http://schemas.openxmlformats.org/officeDocument/2006/relationships/package" Target="embeddings/Microsoft_Visio_Drawing4444444433.vsdx"/><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6666666655.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5555555544.vsdx"/><Relationship Id="rId27" Type="http://schemas.openxmlformats.org/officeDocument/2006/relationships/hyperlink" Target="http://cache.download.banner.flashpoweplay88.com/casinoclient.html?language=en&amp;game=bal"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bi\AppData\Roaming\Microsoft\Templates\Playtech%20company%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Playtech company template.dotx</Template>
  <TotalTime>11</TotalTime>
  <Pages>25</Pages>
  <Words>3129</Words>
  <Characters>17837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Document Name</vt:lpstr>
    </vt:vector>
  </TitlesOfParts>
  <Company>Playtech Estonia OÜ</Company>
  <LinksUpToDate>false</LinksUpToDate>
  <CharactersWithSpaces>20925</CharactersWithSpaces>
  <SharedDoc>false</SharedDoc>
  <HLinks>
    <vt:vector size="18" baseType="variant">
      <vt:variant>
        <vt:i4>1638453</vt:i4>
      </vt:variant>
      <vt:variant>
        <vt:i4>14</vt:i4>
      </vt:variant>
      <vt:variant>
        <vt:i4>0</vt:i4>
      </vt:variant>
      <vt:variant>
        <vt:i4>5</vt:i4>
      </vt:variant>
      <vt:variant>
        <vt:lpwstr/>
      </vt:variant>
      <vt:variant>
        <vt:lpwstr>_Toc185652422</vt:lpwstr>
      </vt:variant>
      <vt:variant>
        <vt:i4>1638453</vt:i4>
      </vt:variant>
      <vt:variant>
        <vt:i4>8</vt:i4>
      </vt:variant>
      <vt:variant>
        <vt:i4>0</vt:i4>
      </vt:variant>
      <vt:variant>
        <vt:i4>5</vt:i4>
      </vt:variant>
      <vt:variant>
        <vt:lpwstr/>
      </vt:variant>
      <vt:variant>
        <vt:lpwstr>_Toc185652421</vt:lpwstr>
      </vt:variant>
      <vt:variant>
        <vt:i4>1638453</vt:i4>
      </vt:variant>
      <vt:variant>
        <vt:i4>2</vt:i4>
      </vt:variant>
      <vt:variant>
        <vt:i4>0</vt:i4>
      </vt:variant>
      <vt:variant>
        <vt:i4>5</vt:i4>
      </vt:variant>
      <vt:variant>
        <vt:lpwstr/>
      </vt:variant>
      <vt:variant>
        <vt:lpwstr>_Toc185652420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dc:title>
  <dc:creator>Conference One</dc:creator>
  <cp:lastModifiedBy>alex</cp:lastModifiedBy>
  <cp:revision>7</cp:revision>
  <cp:lastPrinted>2012-06-22T04:08:00Z</cp:lastPrinted>
  <dcterms:created xsi:type="dcterms:W3CDTF">2014-04-08T05:40:00Z</dcterms:created>
  <dcterms:modified xsi:type="dcterms:W3CDTF">2014-06-27T15:38:00Z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rmation from Israel">
    <vt:lpwstr>0</vt:lpwstr>
  </property>
  <property fmtid="{D5CDD505-2E9C-101B-9397-08002B2CF9AE}" pid="3" name="ContentType">
    <vt:lpwstr>Document</vt:lpwstr>
  </property>
</Properties>
</file>